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2B7C" w14:textId="77777777" w:rsidR="000D4A74" w:rsidRDefault="000D4A74" w:rsidP="00F04ED4"/>
    <w:p w14:paraId="4B105602" w14:textId="77777777" w:rsidR="000D4A74" w:rsidRDefault="000D4A74" w:rsidP="00F04ED4"/>
    <w:p w14:paraId="0B0A29EC" w14:textId="77777777" w:rsidR="000D4A74" w:rsidRDefault="000D4A74" w:rsidP="00F04ED4"/>
    <w:p w14:paraId="5FF44B6D" w14:textId="77777777" w:rsidR="000D4A74" w:rsidRDefault="000D4A74" w:rsidP="00F04ED4"/>
    <w:p w14:paraId="7352342A" w14:textId="77777777" w:rsidR="000D4A74" w:rsidRDefault="000D4A74" w:rsidP="00F04ED4"/>
    <w:p w14:paraId="53B93011" w14:textId="77777777" w:rsidR="000D4A74" w:rsidRDefault="000D4A74" w:rsidP="00F04ED4"/>
    <w:p w14:paraId="7C7DD62F" w14:textId="44B51E7C" w:rsidR="000D4A74" w:rsidRDefault="000D4A74" w:rsidP="000D4A74">
      <w:pPr>
        <w:jc w:val="center"/>
      </w:pPr>
      <w:r>
        <w:rPr>
          <w:noProof/>
        </w:rPr>
        <w:drawing>
          <wp:inline distT="0" distB="0" distL="0" distR="0" wp14:anchorId="735F55C8" wp14:editId="2DAB08FF">
            <wp:extent cx="4591050" cy="1359033"/>
            <wp:effectExtent l="0" t="0" r="0" b="0"/>
            <wp:docPr id="1570761464" name="Image 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1464" name="Image 1" descr="Une image contenant texte, Police, logo, Graphiqu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090" cy="136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C47" w14:textId="77777777" w:rsidR="000D4A74" w:rsidRDefault="000D4A74" w:rsidP="00F04ED4"/>
    <w:sdt>
      <w:sdtPr>
        <w:rPr>
          <w:rStyle w:val="TitreCar"/>
          <w:rFonts w:ascii="Cambria" w:hAnsi="Cambria" w:cstheme="minorHAnsi"/>
          <w:bCs/>
          <w:caps w:val="0"/>
          <w:color w:val="000000" w:themeColor="text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alias w:val="Titre "/>
        <w:tag w:val=""/>
        <w:id w:val="1231505261"/>
        <w:placeholder>
          <w:docPart w:val="FA37B991A94D4D589DFAFA1CDBFC16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DB530B6" w14:textId="09C54719" w:rsidR="00F04ED4" w:rsidRPr="00A82176" w:rsidRDefault="00C20CEA" w:rsidP="00F04ED4">
          <w:pPr>
            <w:jc w:val="center"/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Algorithmie</w:t>
          </w:r>
        </w:p>
      </w:sdtContent>
    </w:sdt>
    <w:sdt>
      <w:sdtPr>
        <w:rPr>
          <w:color w:val="595959" w:themeColor="text1" w:themeTint="A6"/>
        </w:rPr>
        <w:alias w:val="Résumé"/>
        <w:tag w:val=""/>
        <w:id w:val="201410091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7B1A70DC" w14:textId="77777777" w:rsidR="00937CFA" w:rsidRPr="00A82176" w:rsidRDefault="00635CF1" w:rsidP="00937CFA">
          <w:pPr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>Évaluation</w:t>
          </w:r>
          <w:r w:rsidR="000D7A61">
            <w:rPr>
              <w:color w:val="595959" w:themeColor="text1" w:themeTint="A6"/>
            </w:rPr>
            <w:t xml:space="preserve"> formative</w:t>
          </w:r>
        </w:p>
      </w:sdtContent>
    </w:sdt>
    <w:p w14:paraId="40689159" w14:textId="77777777" w:rsidR="000B1D94" w:rsidRDefault="000B1D94" w:rsidP="00937CFA">
      <w:pPr>
        <w:jc w:val="center"/>
        <w:rPr>
          <w:color w:val="808080" w:themeColor="background1" w:themeShade="80"/>
        </w:rPr>
      </w:pPr>
    </w:p>
    <w:sdt>
      <w:sdtPr>
        <w:rPr>
          <w:b/>
          <w:bCs/>
          <w:caps w:val="0"/>
          <w:color w:val="auto"/>
          <w:spacing w:val="0"/>
          <w:sz w:val="21"/>
          <w:szCs w:val="21"/>
        </w:rPr>
        <w:id w:val="2030680347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69CCCB1" w14:textId="26644BAF" w:rsidR="000D4A74" w:rsidRDefault="000D4A74" w:rsidP="000D4A74">
          <w:pPr>
            <w:pStyle w:val="En-ttedetabledesmatires"/>
            <w:rPr>
              <w:b/>
              <w:bCs/>
              <w:caps w:val="0"/>
              <w:color w:val="auto"/>
              <w:spacing w:val="0"/>
              <w:sz w:val="21"/>
              <w:szCs w:val="21"/>
            </w:rPr>
          </w:pPr>
        </w:p>
        <w:p w14:paraId="48C4E562" w14:textId="525E2B88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Nom :</w:t>
          </w:r>
        </w:p>
        <w:p w14:paraId="2E6AF419" w14:textId="13DCC40D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Prénom :</w:t>
          </w:r>
        </w:p>
        <w:p w14:paraId="250C1CA7" w14:textId="38FE576B" w:rsidR="004D59F6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Classe : ABC Dev-119</w:t>
          </w:r>
        </w:p>
        <w:p w14:paraId="7CCA6886" w14:textId="51BEE157" w:rsidR="004D59F6" w:rsidRDefault="004D59F6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Jalons n°</w:t>
          </w:r>
          <w:r w:rsidR="00C20CEA">
            <w:rPr>
              <w:b/>
              <w:bCs/>
              <w:sz w:val="28"/>
              <w:szCs w:val="28"/>
            </w:rPr>
            <w:t>3</w:t>
          </w:r>
          <w:r w:rsidRPr="004D59F6">
            <w:rPr>
              <w:b/>
              <w:bCs/>
              <w:sz w:val="28"/>
              <w:szCs w:val="28"/>
            </w:rPr>
            <w:t xml:space="preserve"> : </w:t>
          </w:r>
          <w:r w:rsidR="007636CC">
            <w:rPr>
              <w:b/>
              <w:bCs/>
              <w:sz w:val="28"/>
              <w:szCs w:val="28"/>
            </w:rPr>
            <w:t>Alg</w:t>
          </w:r>
          <w:r w:rsidR="00C20CEA">
            <w:rPr>
              <w:b/>
              <w:bCs/>
              <w:sz w:val="28"/>
              <w:szCs w:val="28"/>
            </w:rPr>
            <w:t>orithmie</w:t>
          </w:r>
        </w:p>
        <w:p w14:paraId="7D09A551" w14:textId="0D9813F9" w:rsidR="004D59F6" w:rsidRDefault="00357358" w:rsidP="008F4030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Durée : </w:t>
          </w:r>
          <w:r w:rsidR="00CF3B9C">
            <w:rPr>
              <w:b/>
              <w:bCs/>
              <w:sz w:val="28"/>
              <w:szCs w:val="28"/>
            </w:rPr>
            <w:t>3</w:t>
          </w:r>
          <w:r>
            <w:rPr>
              <w:b/>
              <w:bCs/>
              <w:sz w:val="28"/>
              <w:szCs w:val="28"/>
            </w:rPr>
            <w:t>h</w:t>
          </w:r>
        </w:p>
        <w:p w14:paraId="141E7EC6" w14:textId="09112DFF" w:rsidR="004D59F6" w:rsidRPr="007D5326" w:rsidRDefault="004D59F6" w:rsidP="008F4030">
          <w:pPr>
            <w:rPr>
              <w:b/>
              <w:bCs/>
              <w:color w:val="C00000"/>
              <w:sz w:val="28"/>
              <w:szCs w:val="28"/>
            </w:rPr>
          </w:pPr>
          <w:r w:rsidRPr="007D5326">
            <w:rPr>
              <w:b/>
              <w:bCs/>
              <w:color w:val="C00000"/>
              <w:sz w:val="28"/>
              <w:szCs w:val="28"/>
            </w:rPr>
            <w:t xml:space="preserve">Règles </w:t>
          </w:r>
          <w:r w:rsidR="009A5A45" w:rsidRPr="007D5326">
            <w:rPr>
              <w:b/>
              <w:bCs/>
              <w:color w:val="C00000"/>
              <w:sz w:val="28"/>
              <w:szCs w:val="28"/>
            </w:rPr>
            <w:t>du jalon</w:t>
          </w:r>
          <w:r w:rsidRPr="007D5326">
            <w:rPr>
              <w:b/>
              <w:bCs/>
              <w:color w:val="C00000"/>
              <w:sz w:val="28"/>
              <w:szCs w:val="28"/>
            </w:rPr>
            <w:t> :</w:t>
          </w:r>
        </w:p>
        <w:p w14:paraId="5CDA1C10" w14:textId="4FE82D86" w:rsidR="002E226B" w:rsidRDefault="00126791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première partie du jalon est sans ordinateur</w:t>
          </w:r>
          <w:r w:rsidR="002E226B">
            <w:rPr>
              <w:color w:val="C00000"/>
              <w:sz w:val="22"/>
              <w:szCs w:val="22"/>
            </w:rPr>
            <w:t xml:space="preserve">, documents, appareils ou </w:t>
          </w:r>
          <w:r w:rsidR="002A242E">
            <w:rPr>
              <w:color w:val="C00000"/>
              <w:sz w:val="22"/>
              <w:szCs w:val="22"/>
            </w:rPr>
            <w:t>internet interdits. Après avoir fini la première partie veuillez voir votre formateur pour rendre la copie de votre 1</w:t>
          </w:r>
          <w:r w:rsidR="002A242E" w:rsidRPr="002A242E">
            <w:rPr>
              <w:color w:val="C00000"/>
              <w:sz w:val="22"/>
              <w:szCs w:val="22"/>
              <w:vertAlign w:val="superscript"/>
            </w:rPr>
            <w:t>ère</w:t>
          </w:r>
          <w:r w:rsidR="002A242E">
            <w:rPr>
              <w:color w:val="C00000"/>
              <w:sz w:val="22"/>
              <w:szCs w:val="22"/>
            </w:rPr>
            <w:t xml:space="preserve"> partie</w:t>
          </w:r>
          <w:r w:rsidR="00B80808">
            <w:rPr>
              <w:color w:val="C00000"/>
              <w:sz w:val="22"/>
              <w:szCs w:val="22"/>
            </w:rPr>
            <w:t>.</w:t>
          </w:r>
        </w:p>
        <w:p w14:paraId="14AFF6D1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33AA058D" w14:textId="1BE43530" w:rsidR="002A242E" w:rsidRDefault="002A242E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seconde partie du jalon est sur ordinateur, internet</w:t>
          </w:r>
          <w:r w:rsidR="00D61D2D">
            <w:rPr>
              <w:color w:val="C00000"/>
              <w:sz w:val="22"/>
              <w:szCs w:val="22"/>
            </w:rPr>
            <w:t xml:space="preserve">, cours documents autorisés, mais </w:t>
          </w:r>
          <w:r w:rsidR="00655F2C">
            <w:rPr>
              <w:color w:val="C00000"/>
              <w:sz w:val="22"/>
              <w:szCs w:val="22"/>
            </w:rPr>
            <w:t>IA</w:t>
          </w:r>
          <w:r w:rsidR="00D61D2D">
            <w:rPr>
              <w:color w:val="C00000"/>
              <w:sz w:val="22"/>
              <w:szCs w:val="22"/>
            </w:rPr>
            <w:t xml:space="preserve"> interdit. Une fois terminé, veuillez pusher votre jalon dans un Repo </w:t>
          </w:r>
          <w:proofErr w:type="spellStart"/>
          <w:r w:rsidR="00D61D2D">
            <w:rPr>
              <w:color w:val="C00000"/>
              <w:sz w:val="22"/>
              <w:szCs w:val="22"/>
            </w:rPr>
            <w:t>Jalon_Algo</w:t>
          </w:r>
          <w:proofErr w:type="spellEnd"/>
          <w:r w:rsidR="00D61D2D">
            <w:rPr>
              <w:color w:val="C00000"/>
              <w:sz w:val="22"/>
              <w:szCs w:val="22"/>
            </w:rPr>
            <w:t xml:space="preserve"> de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, puis envoyer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 </w:t>
          </w:r>
          <w:r w:rsidR="00B80808">
            <w:rPr>
              <w:color w:val="C00000"/>
              <w:sz w:val="22"/>
              <w:szCs w:val="22"/>
            </w:rPr>
            <w:t>à votre formateur.</w:t>
          </w:r>
        </w:p>
        <w:p w14:paraId="1D5E90DD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408CAFE8" w14:textId="0033AD88" w:rsidR="00AA4F24" w:rsidRPr="007D5326" w:rsidRDefault="009A5A45" w:rsidP="00F04ED4">
          <w:pPr>
            <w:rPr>
              <w:color w:val="C00000"/>
              <w:sz w:val="22"/>
              <w:szCs w:val="22"/>
            </w:rPr>
          </w:pPr>
          <w:r w:rsidRPr="007D5326">
            <w:rPr>
              <w:color w:val="C00000"/>
              <w:sz w:val="22"/>
              <w:szCs w:val="22"/>
            </w:rPr>
            <w:t>Toute</w:t>
          </w:r>
          <w:r w:rsidR="00655F2C">
            <w:rPr>
              <w:color w:val="C00000"/>
              <w:sz w:val="22"/>
              <w:szCs w:val="22"/>
            </w:rPr>
            <w:t>s</w:t>
          </w:r>
          <w:r w:rsidR="0008331B" w:rsidRPr="007D5326">
            <w:rPr>
              <w:color w:val="C00000"/>
              <w:sz w:val="22"/>
              <w:szCs w:val="22"/>
            </w:rPr>
            <w:t xml:space="preserve"> communication</w:t>
          </w:r>
          <w:r w:rsidR="00655F2C">
            <w:rPr>
              <w:color w:val="C00000"/>
              <w:sz w:val="22"/>
              <w:szCs w:val="22"/>
            </w:rPr>
            <w:t>s</w:t>
          </w:r>
          <w:r w:rsidR="0008331B" w:rsidRPr="007D5326">
            <w:rPr>
              <w:color w:val="C00000"/>
              <w:sz w:val="22"/>
              <w:szCs w:val="22"/>
            </w:rPr>
            <w:t xml:space="preserve"> entre </w:t>
          </w:r>
          <w:r w:rsidR="0051391B" w:rsidRPr="007D5326">
            <w:rPr>
              <w:color w:val="C00000"/>
              <w:sz w:val="22"/>
              <w:szCs w:val="22"/>
            </w:rPr>
            <w:t>stagiaires</w:t>
          </w:r>
          <w:r w:rsidR="003F46DE">
            <w:rPr>
              <w:color w:val="C00000"/>
              <w:sz w:val="22"/>
              <w:szCs w:val="22"/>
            </w:rPr>
            <w:t xml:space="preserve"> et mêmes personnes externes</w:t>
          </w:r>
          <w:r w:rsidR="0051391B" w:rsidRPr="007D5326">
            <w:rPr>
              <w:color w:val="C00000"/>
              <w:sz w:val="22"/>
              <w:szCs w:val="22"/>
            </w:rPr>
            <w:t xml:space="preserve"> </w:t>
          </w:r>
          <w:r w:rsidR="003F46DE">
            <w:rPr>
              <w:color w:val="C00000"/>
              <w:sz w:val="22"/>
              <w:szCs w:val="22"/>
            </w:rPr>
            <w:t>à distance sont</w:t>
          </w:r>
          <w:r w:rsidR="0051391B" w:rsidRPr="007D5326">
            <w:rPr>
              <w:color w:val="C00000"/>
              <w:sz w:val="22"/>
              <w:szCs w:val="22"/>
            </w:rPr>
            <w:t xml:space="preserve"> </w:t>
          </w:r>
          <w:r w:rsidR="00DA5350" w:rsidRPr="007D5326">
            <w:rPr>
              <w:color w:val="C00000"/>
              <w:sz w:val="22"/>
              <w:szCs w:val="22"/>
            </w:rPr>
            <w:t>interdite</w:t>
          </w:r>
          <w:r w:rsidR="00655F2C">
            <w:rPr>
              <w:color w:val="C00000"/>
              <w:sz w:val="22"/>
              <w:szCs w:val="22"/>
            </w:rPr>
            <w:t>s</w:t>
          </w:r>
          <w:r w:rsidR="0051391B" w:rsidRPr="007D5326">
            <w:rPr>
              <w:color w:val="C00000"/>
              <w:sz w:val="22"/>
              <w:szCs w:val="22"/>
            </w:rPr>
            <w:t>.</w:t>
          </w:r>
          <w:r w:rsidR="00DA5350" w:rsidRPr="007D5326">
            <w:rPr>
              <w:color w:val="C00000"/>
              <w:sz w:val="22"/>
              <w:szCs w:val="22"/>
            </w:rPr>
            <w:t xml:space="preserve"> Pour p</w:t>
          </w:r>
          <w:r w:rsidR="00357358" w:rsidRPr="007D5326">
            <w:rPr>
              <w:color w:val="C00000"/>
              <w:sz w:val="22"/>
              <w:szCs w:val="22"/>
            </w:rPr>
            <w:t>o</w:t>
          </w:r>
          <w:r w:rsidR="00DA5350" w:rsidRPr="007D5326">
            <w:rPr>
              <w:color w:val="C00000"/>
              <w:sz w:val="22"/>
              <w:szCs w:val="22"/>
            </w:rPr>
            <w:t>ser des questions au formateur veuillez d’abord lever la main.</w:t>
          </w:r>
          <w:r w:rsidRPr="007D5326">
            <w:rPr>
              <w:color w:val="C00000"/>
              <w:sz w:val="22"/>
              <w:szCs w:val="22"/>
            </w:rPr>
            <w:t xml:space="preserve"> </w:t>
          </w:r>
        </w:p>
        <w:p w14:paraId="279759AA" w14:textId="77777777" w:rsidR="00AA4F24" w:rsidRDefault="00AA4F24" w:rsidP="00F04ED4">
          <w:pPr>
            <w:rPr>
              <w:color w:val="FF0000"/>
              <w:sz w:val="22"/>
              <w:szCs w:val="22"/>
            </w:rPr>
          </w:pPr>
        </w:p>
        <w:p w14:paraId="6D964B01" w14:textId="56487665" w:rsidR="003657DA" w:rsidRPr="00B80808" w:rsidRDefault="00AA4F24" w:rsidP="00584537">
          <w:pPr>
            <w:rPr>
              <w:b/>
              <w:bCs/>
              <w:sz w:val="22"/>
              <w:szCs w:val="22"/>
            </w:rPr>
          </w:pPr>
          <w:r w:rsidRPr="00AA4F24">
            <w:rPr>
              <w:b/>
              <w:bCs/>
              <w:sz w:val="22"/>
              <w:szCs w:val="22"/>
            </w:rPr>
            <w:t>Bon courage à vous</w:t>
          </w:r>
        </w:p>
      </w:sdtContent>
    </w:sdt>
    <w:p w14:paraId="45DF9C94" w14:textId="5E8BD5E5" w:rsidR="762C692D" w:rsidRDefault="00C20CEA" w:rsidP="4EDB8E0D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</w:t>
      </w:r>
      <w:r w:rsidR="00B42D57">
        <w:t xml:space="preserve"> (PARTIE 1)</w:t>
      </w:r>
    </w:p>
    <w:p w14:paraId="155720FE" w14:textId="77777777" w:rsidR="0006111D" w:rsidRDefault="0006111D" w:rsidP="0006111D">
      <w:pPr>
        <w:pStyle w:val="Titre2"/>
      </w:pPr>
      <w:r>
        <w:t>Répondez aux questions suivantes :</w:t>
      </w:r>
    </w:p>
    <w:p w14:paraId="4A997D86" w14:textId="5F2890D8" w:rsidR="0006111D" w:rsidRPr="000F1851" w:rsidRDefault="009A5A45" w:rsidP="0006111D">
      <w:pPr>
        <w:rPr>
          <w:b/>
          <w:bCs/>
          <w:color w:val="FF0000"/>
        </w:rPr>
      </w:pPr>
      <w:r w:rsidRPr="000F1851">
        <w:rPr>
          <w:b/>
          <w:bCs/>
          <w:color w:val="FF0000"/>
        </w:rPr>
        <w:t>Choisissez la bonne réponse à chaque question, il n’y a qu’une seule bonne réponse.</w:t>
      </w:r>
    </w:p>
    <w:p w14:paraId="4D352B62" w14:textId="77777777" w:rsidR="009A5A45" w:rsidRDefault="009A5A45" w:rsidP="0006111D"/>
    <w:p w14:paraId="7D7161EE" w14:textId="6F0B36D3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1 : </w:t>
      </w:r>
      <w:r w:rsidR="00C20CE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Lequel de ces types 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de variable est </w:t>
      </w:r>
      <w:r w:rsidR="006A295A">
        <w:rPr>
          <w:b/>
          <w:bCs/>
          <w:color w:val="0E57C4" w:themeColor="background2" w:themeShade="80"/>
          <w:sz w:val="22"/>
          <w:szCs w:val="22"/>
          <w:u w:val="single"/>
        </w:rPr>
        <w:t>chaîne de caractère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="006218F3"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: </w:t>
      </w:r>
      <w:r w:rsidR="00B97209"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30AA5915" w14:textId="057B4100" w:rsidR="006218F3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double</w:t>
      </w:r>
      <w:proofErr w:type="gramEnd"/>
      <w:r>
        <w:rPr>
          <w:b/>
          <w:bCs/>
          <w:sz w:val="22"/>
          <w:szCs w:val="22"/>
        </w:rPr>
        <w:t xml:space="preserve"> a</w:t>
      </w:r>
    </w:p>
    <w:p w14:paraId="4E047B46" w14:textId="65B3F07C" w:rsidR="006218F3" w:rsidRPr="00591CFD" w:rsidRDefault="00503CD9" w:rsidP="4EDB8E0D">
      <w:pPr>
        <w:pStyle w:val="Paragraphedeliste"/>
        <w:numPr>
          <w:ilvl w:val="0"/>
          <w:numId w:val="6"/>
        </w:numPr>
        <w:rPr>
          <w:b/>
          <w:bCs/>
          <w:color w:val="000000" w:themeColor="text1"/>
          <w:sz w:val="22"/>
          <w:szCs w:val="22"/>
        </w:rPr>
      </w:pPr>
      <w:proofErr w:type="spellStart"/>
      <w:proofErr w:type="gramStart"/>
      <w:r>
        <w:rPr>
          <w:b/>
          <w:bCs/>
          <w:color w:val="000000" w:themeColor="text1"/>
          <w:sz w:val="22"/>
          <w:szCs w:val="22"/>
        </w:rPr>
        <w:t>int</w:t>
      </w:r>
      <w:proofErr w:type="spellEnd"/>
      <w:proofErr w:type="gramEnd"/>
      <w:r>
        <w:rPr>
          <w:b/>
          <w:bCs/>
          <w:color w:val="000000" w:themeColor="text1"/>
          <w:sz w:val="22"/>
          <w:szCs w:val="22"/>
        </w:rPr>
        <w:t xml:space="preserve"> a</w:t>
      </w:r>
    </w:p>
    <w:p w14:paraId="2B6EA6C9" w14:textId="02580FFF" w:rsidR="006218F3" w:rsidRPr="00DF50B6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string</w:t>
      </w:r>
      <w:proofErr w:type="gramEnd"/>
      <w:r>
        <w:rPr>
          <w:b/>
          <w:bCs/>
          <w:sz w:val="22"/>
          <w:szCs w:val="22"/>
        </w:rPr>
        <w:t xml:space="preserve"> b</w:t>
      </w:r>
    </w:p>
    <w:p w14:paraId="7ED54540" w14:textId="77777777" w:rsidR="0006111D" w:rsidRDefault="0006111D" w:rsidP="0006111D"/>
    <w:p w14:paraId="533AC3C7" w14:textId="7BF6131A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2 :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L</w:t>
      </w:r>
      <w:r w:rsidR="00556355">
        <w:rPr>
          <w:b/>
          <w:bCs/>
          <w:color w:val="0E57C4" w:themeColor="background2" w:themeShade="80"/>
          <w:sz w:val="22"/>
          <w:szCs w:val="22"/>
          <w:u w:val="single"/>
        </w:rPr>
        <w:t>equel de</w:t>
      </w:r>
      <w:r w:rsidR="00985038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ces </w:t>
      </w:r>
      <w:r w:rsidR="00B155DC">
        <w:rPr>
          <w:b/>
          <w:bCs/>
          <w:color w:val="0E57C4" w:themeColor="background2" w:themeShade="80"/>
          <w:sz w:val="22"/>
          <w:szCs w:val="22"/>
          <w:u w:val="single"/>
        </w:rPr>
        <w:t>instructions permet de faire</w:t>
      </w:r>
      <w:r w:rsidR="00D44FE0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="00B34D6F">
        <w:rPr>
          <w:b/>
          <w:bCs/>
          <w:color w:val="0E57C4" w:themeColor="background2" w:themeShade="80"/>
          <w:sz w:val="22"/>
          <w:szCs w:val="22"/>
          <w:u w:val="single"/>
        </w:rPr>
        <w:t>plusieurs conditions</w:t>
      </w:r>
      <w:r w:rsidR="00B34D6F"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?</w:t>
      </w:r>
    </w:p>
    <w:p w14:paraId="2FB21BE6" w14:textId="0D75FBF0" w:rsidR="006218F3" w:rsidRPr="00591CFD" w:rsidRDefault="00D44FE0" w:rsidP="006218F3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WHILE</w:t>
      </w:r>
    </w:p>
    <w:p w14:paraId="5EE51261" w14:textId="4948066F" w:rsidR="006218F3" w:rsidRPr="00E15839" w:rsidRDefault="00674CA0" w:rsidP="4EDB8E0D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SWITCH</w:t>
      </w:r>
    </w:p>
    <w:p w14:paraId="6E19B607" w14:textId="13C1E3FE" w:rsidR="00223A92" w:rsidRPr="00DF50B6" w:rsidRDefault="00674CA0" w:rsidP="00223A92">
      <w:pPr>
        <w:pStyle w:val="Paragraphedeliste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</w:t>
      </w:r>
    </w:p>
    <w:p w14:paraId="733C03B6" w14:textId="77777777" w:rsidR="00B97209" w:rsidRDefault="00B97209" w:rsidP="0006111D">
      <w:pPr>
        <w:rPr>
          <w:b/>
          <w:bCs/>
          <w:sz w:val="22"/>
          <w:szCs w:val="22"/>
        </w:rPr>
      </w:pPr>
    </w:p>
    <w:p w14:paraId="66B299FC" w14:textId="6F8BC8B7" w:rsidR="007400E7" w:rsidRPr="00CD2C12" w:rsidRDefault="007400E7" w:rsidP="007400E7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>
        <w:rPr>
          <w:b/>
          <w:bCs/>
          <w:color w:val="0E57C4" w:themeColor="background2" w:themeShade="80"/>
          <w:sz w:val="22"/>
          <w:szCs w:val="22"/>
          <w:u w:val="single"/>
        </w:rPr>
        <w:t>3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674CA0">
        <w:rPr>
          <w:b/>
          <w:bCs/>
          <w:color w:val="0E57C4" w:themeColor="background2" w:themeShade="80"/>
          <w:sz w:val="22"/>
          <w:szCs w:val="22"/>
          <w:u w:val="single"/>
        </w:rPr>
        <w:t>Quel opérateur permet d</w:t>
      </w:r>
      <w:r w:rsidR="00B34D6F">
        <w:rPr>
          <w:b/>
          <w:bCs/>
          <w:color w:val="0E57C4" w:themeColor="background2" w:themeShade="80"/>
          <w:sz w:val="22"/>
          <w:szCs w:val="22"/>
          <w:u w:val="single"/>
        </w:rPr>
        <w:t xml:space="preserve">e comparer si deux variables sont différentes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6CCA47D0" w14:textId="53EB3C8E" w:rsidR="007400E7" w:rsidRDefault="00B34D6F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</w:t>
      </w:r>
    </w:p>
    <w:p w14:paraId="2731ECA7" w14:textId="580090A1" w:rsidR="007400E7" w:rsidRPr="00870169" w:rsidRDefault="00B34D6F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 !=</w:t>
      </w:r>
    </w:p>
    <w:p w14:paraId="41508056" w14:textId="3A60F1E8" w:rsidR="007400E7" w:rsidRPr="00591CFD" w:rsidRDefault="00B34D6F" w:rsidP="4EDB8E0D">
      <w:pPr>
        <w:pStyle w:val="Paragraphedeliste"/>
        <w:numPr>
          <w:ilvl w:val="0"/>
          <w:numId w:val="12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+=</w:t>
      </w:r>
    </w:p>
    <w:p w14:paraId="60F86544" w14:textId="77777777" w:rsidR="00CD2C12" w:rsidRDefault="00CD2C12" w:rsidP="0006111D">
      <w:pPr>
        <w:rPr>
          <w:b/>
          <w:bCs/>
          <w:sz w:val="22"/>
          <w:szCs w:val="22"/>
        </w:rPr>
      </w:pPr>
    </w:p>
    <w:p w14:paraId="50863171" w14:textId="3B09B8FB" w:rsidR="00764F4B" w:rsidRPr="00CD2C12" w:rsidRDefault="00764F4B" w:rsidP="00764F4B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4 : Parmi les affirmations suivantes</w:t>
      </w:r>
      <w:r w:rsidR="00E24EE1" w:rsidRPr="00CD2C12">
        <w:rPr>
          <w:b/>
          <w:bCs/>
          <w:color w:val="0E57C4" w:themeColor="background2" w:themeShade="80"/>
          <w:sz w:val="22"/>
          <w:szCs w:val="22"/>
          <w:u w:val="single"/>
        </w:rPr>
        <w:t>, laquelle est fausse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… ?</w:t>
      </w:r>
    </w:p>
    <w:p w14:paraId="399C207C" w14:textId="27AA0F49" w:rsidR="00ED05DC" w:rsidRDefault="00AB3FA3" w:rsidP="00E24EE1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Une concaténation consiste à associé une chaîne de caractère et une variable grâce à un opérateur « + »</w:t>
      </w:r>
    </w:p>
    <w:p w14:paraId="6AC1CCAD" w14:textId="475FB9FD" w:rsidR="0044168E" w:rsidRDefault="00CA2DEB" w:rsidP="0006111D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Int est utilisé pour des valeurs </w:t>
      </w:r>
      <w:r w:rsidR="009F695C">
        <w:rPr>
          <w:b/>
          <w:bCs/>
          <w:sz w:val="22"/>
          <w:szCs w:val="22"/>
        </w:rPr>
        <w:t>entiers</w:t>
      </w:r>
    </w:p>
    <w:p w14:paraId="1B3933F1" w14:textId="7C45903A" w:rsidR="00D1448A" w:rsidRPr="00D1448A" w:rsidRDefault="00D1448A" w:rsidP="00D1448A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La condition </w:t>
      </w:r>
      <w:proofErr w:type="spellStart"/>
      <w:r w:rsidR="009F695C">
        <w:rPr>
          <w:b/>
          <w:bCs/>
          <w:color w:val="000000" w:themeColor="text1"/>
          <w:sz w:val="22"/>
          <w:szCs w:val="22"/>
        </w:rPr>
        <w:t>While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permet de tester une expression booléenne si elle est vrai ou fausse</w:t>
      </w:r>
    </w:p>
    <w:p w14:paraId="260E2B63" w14:textId="2E6FD863" w:rsidR="001351FF" w:rsidRPr="00591CFD" w:rsidRDefault="00CA2DEB" w:rsidP="00BB743C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 ! (</w:t>
      </w:r>
      <w:proofErr w:type="gramStart"/>
      <w:r>
        <w:rPr>
          <w:b/>
          <w:bCs/>
          <w:color w:val="000000" w:themeColor="text1"/>
          <w:sz w:val="22"/>
          <w:szCs w:val="22"/>
        </w:rPr>
        <w:t>point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d’exclamation) est utilisé pour la négation</w:t>
      </w:r>
      <w:r w:rsidR="006130BD">
        <w:rPr>
          <w:b/>
          <w:bCs/>
          <w:color w:val="000000" w:themeColor="text1"/>
          <w:sz w:val="22"/>
          <w:szCs w:val="22"/>
        </w:rPr>
        <w:t xml:space="preserve"> ou l’inverse</w:t>
      </w:r>
    </w:p>
    <w:p w14:paraId="689EEB73" w14:textId="77777777" w:rsidR="00EE5A8E" w:rsidRPr="00A4050D" w:rsidRDefault="00EE5A8E" w:rsidP="0006111D">
      <w:pPr>
        <w:rPr>
          <w:b/>
          <w:bCs/>
          <w:sz w:val="22"/>
          <w:szCs w:val="22"/>
        </w:rPr>
      </w:pPr>
    </w:p>
    <w:p w14:paraId="2B6873CF" w14:textId="48AADCCC" w:rsidR="0006111D" w:rsidRPr="00CD2C12" w:rsidRDefault="0006111D" w:rsidP="0006111D">
      <w:pPr>
        <w:rPr>
          <w:b/>
          <w:bCs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 w:rsidR="00EE5A8E" w:rsidRPr="00CD2C12">
        <w:rPr>
          <w:b/>
          <w:bCs/>
          <w:color w:val="0E57C4" w:themeColor="background2" w:themeShade="80"/>
          <w:sz w:val="22"/>
          <w:szCs w:val="22"/>
          <w:u w:val="single"/>
        </w:rPr>
        <w:t>5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BE4D18" w:rsidRPr="00CD2C12">
        <w:rPr>
          <w:b/>
          <w:bCs/>
          <w:color w:val="0E57C4" w:themeColor="background2" w:themeShade="80"/>
          <w:sz w:val="22"/>
          <w:szCs w:val="22"/>
          <w:u w:val="single"/>
        </w:rPr>
        <w:t>Parmi les affirmations suivantes, laquelle est vraie … ?</w:t>
      </w:r>
    </w:p>
    <w:p w14:paraId="3CBA672F" w14:textId="2E10783C" w:rsidR="00C72BE1" w:rsidRPr="009B4434" w:rsidRDefault="00CD71E2" w:rsidP="00C72BE1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Le type booléen </w:t>
      </w:r>
      <w:r>
        <w:rPr>
          <w:b/>
          <w:bCs/>
          <w:sz w:val="22"/>
          <w:szCs w:val="22"/>
        </w:rPr>
        <w:t xml:space="preserve">en Java </w:t>
      </w:r>
      <w:r w:rsidR="00D1448A">
        <w:rPr>
          <w:b/>
          <w:bCs/>
          <w:sz w:val="22"/>
          <w:szCs w:val="22"/>
        </w:rPr>
        <w:t>ont pour valeurs les chiffres 0 ou 1</w:t>
      </w:r>
    </w:p>
    <w:p w14:paraId="2A34AC9D" w14:textId="5E15B7E6" w:rsidR="00EE5A8E" w:rsidRPr="000277FF" w:rsidRDefault="00F11705" w:rsidP="000277FF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 w:rsidRPr="000277FF">
        <w:rPr>
          <w:b/>
          <w:bCs/>
          <w:color w:val="000000" w:themeColor="text1"/>
          <w:sz w:val="22"/>
          <w:szCs w:val="22"/>
        </w:rPr>
        <w:t xml:space="preserve">En </w:t>
      </w:r>
      <w:r w:rsidR="004D5848" w:rsidRPr="000277FF">
        <w:rPr>
          <w:b/>
          <w:bCs/>
          <w:color w:val="000000" w:themeColor="text1"/>
          <w:sz w:val="22"/>
          <w:szCs w:val="22"/>
        </w:rPr>
        <w:t>programmation</w:t>
      </w:r>
      <w:r w:rsidRPr="000277FF">
        <w:rPr>
          <w:b/>
          <w:bCs/>
          <w:color w:val="000000" w:themeColor="text1"/>
          <w:sz w:val="22"/>
          <w:szCs w:val="22"/>
        </w:rPr>
        <w:t xml:space="preserve">, on 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manipule </w:t>
      </w:r>
      <w:r w:rsidR="00BE3DEA" w:rsidRPr="000277FF">
        <w:rPr>
          <w:b/>
          <w:bCs/>
          <w:color w:val="000000" w:themeColor="text1"/>
          <w:sz w:val="22"/>
          <w:szCs w:val="22"/>
        </w:rPr>
        <w:t>l</w:t>
      </w:r>
      <w:r w:rsidR="004D5848" w:rsidRPr="000277FF">
        <w:rPr>
          <w:b/>
          <w:bCs/>
          <w:color w:val="000000" w:themeColor="text1"/>
          <w:sz w:val="22"/>
          <w:szCs w:val="22"/>
        </w:rPr>
        <w:t>es expressions algébriques</w:t>
      </w:r>
      <w:r w:rsidR="00B84BAC">
        <w:rPr>
          <w:b/>
          <w:bCs/>
          <w:color w:val="000000" w:themeColor="text1"/>
          <w:sz w:val="22"/>
          <w:szCs w:val="22"/>
        </w:rPr>
        <w:t xml:space="preserve"> booléennes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avec </w:t>
      </w:r>
      <w:r w:rsidR="00DF4598" w:rsidRPr="000277FF">
        <w:rPr>
          <w:b/>
          <w:bCs/>
          <w:color w:val="000000" w:themeColor="text1"/>
          <w:sz w:val="22"/>
          <w:szCs w:val="22"/>
        </w:rPr>
        <w:t>les opérateurs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</w:t>
      </w:r>
      <w:r w:rsidR="00DF4598" w:rsidRPr="000277FF">
        <w:rPr>
          <w:b/>
          <w:bCs/>
          <w:color w:val="000000" w:themeColor="text1"/>
          <w:sz w:val="22"/>
          <w:szCs w:val="22"/>
        </w:rPr>
        <w:t>suivants</w:t>
      </w:r>
      <w:r w:rsidR="00B84BAC">
        <w:rPr>
          <w:b/>
          <w:bCs/>
          <w:color w:val="000000" w:themeColor="text1"/>
          <w:sz w:val="22"/>
          <w:szCs w:val="22"/>
        </w:rPr>
        <w:t> : * / %</w:t>
      </w:r>
    </w:p>
    <w:p w14:paraId="41CEDDD9" w14:textId="4A0D4A0A" w:rsidR="00EE5A8E" w:rsidRPr="00D659EB" w:rsidRDefault="00B84BAC" w:rsidP="4EDB8E0D">
      <w:pPr>
        <w:pStyle w:val="Paragraphedeliste"/>
        <w:numPr>
          <w:ilvl w:val="0"/>
          <w:numId w:val="10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Double ou </w:t>
      </w:r>
      <w:proofErr w:type="spellStart"/>
      <w:r>
        <w:rPr>
          <w:b/>
          <w:bCs/>
          <w:color w:val="000000" w:themeColor="text1"/>
          <w:sz w:val="22"/>
          <w:szCs w:val="22"/>
        </w:rPr>
        <w:t>float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permet gérer des nombres </w:t>
      </w:r>
      <w:r w:rsidR="00CD71E2">
        <w:rPr>
          <w:b/>
          <w:bCs/>
          <w:color w:val="000000" w:themeColor="text1"/>
          <w:sz w:val="22"/>
          <w:szCs w:val="22"/>
        </w:rPr>
        <w:t>décimaux</w:t>
      </w:r>
    </w:p>
    <w:p w14:paraId="6550413D" w14:textId="0B6A8337" w:rsidR="001C40D3" w:rsidRPr="009B4434" w:rsidRDefault="00CD71E2" w:rsidP="001C40D3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Java est le seul langage de programmation qui utilise l’algorithmie</w:t>
      </w:r>
    </w:p>
    <w:p w14:paraId="75CB5A61" w14:textId="77777777" w:rsidR="0006111D" w:rsidRDefault="0006111D" w:rsidP="0006111D"/>
    <w:p w14:paraId="7786B0A8" w14:textId="5B83EBB8" w:rsidR="0006111D" w:rsidRDefault="0004552B" w:rsidP="0006111D"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5 : </w:t>
      </w:r>
      <w:r w:rsidR="00AA20DB" w:rsidRPr="00667A9E">
        <w:rPr>
          <w:color w:val="0E57C4" w:themeColor="background2" w:themeShade="80"/>
          <w:sz w:val="22"/>
          <w:szCs w:val="22"/>
          <w:u w:val="single"/>
        </w:rPr>
        <w:t xml:space="preserve">Pouvez-vous </w:t>
      </w:r>
      <w:r w:rsidR="00285459">
        <w:rPr>
          <w:color w:val="0E57C4" w:themeColor="background2" w:themeShade="80"/>
          <w:sz w:val="22"/>
          <w:szCs w:val="22"/>
          <w:u w:val="single"/>
        </w:rPr>
        <w:t xml:space="preserve">m’expliquer comment marche </w:t>
      </w:r>
      <w:r w:rsidR="00D44FE0">
        <w:rPr>
          <w:color w:val="0E57C4" w:themeColor="background2" w:themeShade="80"/>
          <w:sz w:val="22"/>
          <w:szCs w:val="22"/>
          <w:u w:val="single"/>
        </w:rPr>
        <w:t xml:space="preserve">la boucle </w:t>
      </w:r>
      <w:proofErr w:type="spellStart"/>
      <w:r w:rsidR="00D44FE0">
        <w:rPr>
          <w:color w:val="0E57C4" w:themeColor="background2" w:themeShade="80"/>
          <w:sz w:val="22"/>
          <w:szCs w:val="22"/>
          <w:u w:val="single"/>
        </w:rPr>
        <w:t>while</w:t>
      </w:r>
      <w:proofErr w:type="spellEnd"/>
      <w:r w:rsidR="0027017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5902B1F3" w14:textId="77777777" w:rsidR="0027017A" w:rsidRDefault="0027017A" w:rsidP="0006111D">
      <w:pPr>
        <w:rPr>
          <w:b/>
          <w:bCs/>
          <w:color w:val="00B050"/>
        </w:rPr>
      </w:pPr>
    </w:p>
    <w:p w14:paraId="4493C865" w14:textId="77777777" w:rsidR="003153C3" w:rsidRDefault="003153C3" w:rsidP="0006111D">
      <w:pPr>
        <w:rPr>
          <w:b/>
          <w:bCs/>
          <w:color w:val="00B050"/>
        </w:rPr>
      </w:pPr>
    </w:p>
    <w:p w14:paraId="3E87D327" w14:textId="77777777" w:rsidR="0027017A" w:rsidRDefault="0027017A" w:rsidP="0006111D">
      <w:pPr>
        <w:rPr>
          <w:b/>
          <w:bCs/>
          <w:color w:val="00B050"/>
        </w:rPr>
      </w:pPr>
    </w:p>
    <w:p w14:paraId="66D4E920" w14:textId="6BB54E61" w:rsidR="0006111D" w:rsidRDefault="0006111D" w:rsidP="0006111D">
      <w:pPr>
        <w:rPr>
          <w:b/>
          <w:color w:val="00B050"/>
        </w:rPr>
      </w:pPr>
    </w:p>
    <w:p w14:paraId="5EDA7278" w14:textId="77777777" w:rsidR="00F077FA" w:rsidRDefault="00F077FA" w:rsidP="0006111D">
      <w:pPr>
        <w:rPr>
          <w:b/>
          <w:color w:val="00B050"/>
        </w:rPr>
      </w:pPr>
    </w:p>
    <w:p w14:paraId="3044CAE7" w14:textId="6D1CAECD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1)</w:t>
      </w:r>
    </w:p>
    <w:p w14:paraId="3F657CE1" w14:textId="63B6E5DD" w:rsidR="000F1851" w:rsidRPr="000F1851" w:rsidRDefault="00285459" w:rsidP="000F1851">
      <w:pPr>
        <w:pStyle w:val="Titre2"/>
      </w:pPr>
      <w:r>
        <w:t>PSEUDO CODE</w:t>
      </w:r>
    </w:p>
    <w:p w14:paraId="5689196D" w14:textId="266E7701" w:rsidR="0034580F" w:rsidRPr="00612E12" w:rsidRDefault="0034580F" w:rsidP="00357A0E">
      <w:pPr>
        <w:rPr>
          <w:b/>
          <w:bCs/>
        </w:rPr>
      </w:pPr>
      <w:r w:rsidRPr="009A4CDD">
        <w:rPr>
          <w:b/>
          <w:bCs/>
        </w:rPr>
        <w:t>Me faire un pseudo code pour le problème suivant :</w:t>
      </w:r>
    </w:p>
    <w:p w14:paraId="1B43DD6C" w14:textId="5CCDB9D9" w:rsidR="0034580F" w:rsidRDefault="0034580F" w:rsidP="00357A0E">
      <w:r>
        <w:t xml:space="preserve">Créer un algorithme qui permet </w:t>
      </w:r>
      <w:r w:rsidR="009A4CDD">
        <w:t xml:space="preserve">de tester si </w:t>
      </w:r>
      <w:r w:rsidR="00D466B5">
        <w:t>une valeur entière</w:t>
      </w:r>
      <w:r w:rsidR="009A4CDD">
        <w:t xml:space="preserve"> est </w:t>
      </w:r>
      <w:r w:rsidR="005E1690">
        <w:t>divisible par 5</w:t>
      </w:r>
    </w:p>
    <w:p w14:paraId="5D50D1F1" w14:textId="474CAF21" w:rsidR="009A4CDD" w:rsidRPr="0050705E" w:rsidRDefault="009A4CDD" w:rsidP="00357A0E">
      <w:pPr>
        <w:rPr>
          <w:b/>
          <w:bCs/>
          <w:color w:val="EE0000"/>
        </w:rPr>
      </w:pPr>
      <w:r w:rsidRPr="0050705E">
        <w:rPr>
          <w:b/>
          <w:bCs/>
          <w:color w:val="EE0000"/>
        </w:rPr>
        <w:t xml:space="preserve">Note : Vous n’êtes </w:t>
      </w:r>
      <w:r w:rsidR="00D466B5" w:rsidRPr="0050705E">
        <w:rPr>
          <w:b/>
          <w:bCs/>
          <w:color w:val="EE0000"/>
        </w:rPr>
        <w:t>obligé</w:t>
      </w:r>
      <w:r w:rsidRPr="0050705E">
        <w:rPr>
          <w:b/>
          <w:bCs/>
          <w:color w:val="EE0000"/>
        </w:rPr>
        <w:t xml:space="preserve"> d’écrire le public class, les scanner et les imports, </w:t>
      </w:r>
      <w:r w:rsidR="0050705E" w:rsidRPr="0050705E">
        <w:rPr>
          <w:b/>
          <w:bCs/>
          <w:color w:val="EE0000"/>
        </w:rPr>
        <w:t>fait un pseudo le plus clair</w:t>
      </w:r>
      <w:r w:rsidR="00367BE5">
        <w:rPr>
          <w:b/>
          <w:bCs/>
          <w:color w:val="EE0000"/>
        </w:rPr>
        <w:t>e et simple</w:t>
      </w:r>
      <w:r w:rsidR="0050705E" w:rsidRPr="0050705E">
        <w:rPr>
          <w:b/>
          <w:bCs/>
          <w:color w:val="EE0000"/>
        </w:rPr>
        <w:t xml:space="preserve"> possible</w:t>
      </w:r>
      <w:r w:rsidR="00367BE5">
        <w:rPr>
          <w:b/>
          <w:bCs/>
          <w:color w:val="EE0000"/>
        </w:rPr>
        <w:t xml:space="preserve">. </w:t>
      </w:r>
      <w:r w:rsidR="00F9474D">
        <w:rPr>
          <w:b/>
          <w:bCs/>
          <w:color w:val="EE0000"/>
        </w:rPr>
        <w:t xml:space="preserve">Les erreurs de syntaxe ne sont pas pénalisantes. </w:t>
      </w:r>
      <w:r w:rsidR="00367BE5">
        <w:rPr>
          <w:b/>
          <w:bCs/>
          <w:color w:val="EE0000"/>
        </w:rPr>
        <w:t>Attention à bien mettre les chaînes de caractères entre guillemets</w:t>
      </w:r>
    </w:p>
    <w:p w14:paraId="565DE77D" w14:textId="77777777" w:rsidR="00E96E3F" w:rsidRDefault="00E96E3F" w:rsidP="00357A0E">
      <w:pPr>
        <w:rPr>
          <w:i/>
          <w:iCs/>
        </w:rPr>
      </w:pPr>
    </w:p>
    <w:p w14:paraId="210A1366" w14:textId="28882DB2" w:rsidR="00E96E3F" w:rsidRPr="00D97700" w:rsidRDefault="00D97700" w:rsidP="00357A0E">
      <w:pPr>
        <w:rPr>
          <w:b/>
          <w:bCs/>
          <w:color w:val="0070C0"/>
        </w:rPr>
      </w:pPr>
      <w:r w:rsidRPr="00D97700">
        <w:rPr>
          <w:b/>
          <w:bCs/>
          <w:color w:val="0070C0"/>
        </w:rPr>
        <w:t xml:space="preserve">Exemple de </w:t>
      </w:r>
      <w:r w:rsidR="00004A4F" w:rsidRPr="00D97700">
        <w:rPr>
          <w:b/>
          <w:bCs/>
          <w:color w:val="0070C0"/>
        </w:rPr>
        <w:t>pseudo</w:t>
      </w:r>
      <w:r w:rsidRPr="00D97700">
        <w:rPr>
          <w:b/>
          <w:bCs/>
          <w:color w:val="0070C0"/>
        </w:rPr>
        <w:t xml:space="preserve"> code (Attention ce n’est pas la réponse à la </w:t>
      </w:r>
      <w:r w:rsidR="00367BE5" w:rsidRPr="00D97700">
        <w:rPr>
          <w:b/>
          <w:bCs/>
          <w:color w:val="0070C0"/>
        </w:rPr>
        <w:t>question)</w:t>
      </w:r>
      <w:r w:rsidRPr="00D97700">
        <w:rPr>
          <w:b/>
          <w:bCs/>
          <w:color w:val="0070C0"/>
        </w:rPr>
        <w:t> :</w:t>
      </w:r>
    </w:p>
    <w:p w14:paraId="2D9D3C4C" w14:textId="63BB7495" w:rsidR="00E96E3F" w:rsidRPr="00004A4F" w:rsidRDefault="00D97700" w:rsidP="00357A0E">
      <w:pPr>
        <w:rPr>
          <w:color w:val="0070C0"/>
        </w:rPr>
      </w:pPr>
      <w:r w:rsidRPr="00004A4F">
        <w:rPr>
          <w:color w:val="0070C0"/>
        </w:rPr>
        <w:t xml:space="preserve">Type Entier </w:t>
      </w:r>
      <w:r w:rsidR="00004A4F" w:rsidRPr="00004A4F">
        <w:rPr>
          <w:color w:val="0070C0"/>
        </w:rPr>
        <w:t>a</w:t>
      </w:r>
    </w:p>
    <w:p w14:paraId="72C9371A" w14:textId="77777777" w:rsidR="00004A4F" w:rsidRPr="00004A4F" w:rsidRDefault="00004A4F" w:rsidP="00357A0E">
      <w:pPr>
        <w:rPr>
          <w:color w:val="0070C0"/>
        </w:rPr>
      </w:pPr>
    </w:p>
    <w:p w14:paraId="0D678237" w14:textId="5ECD3B04" w:rsidR="00004A4F" w:rsidRPr="00004A4F" w:rsidRDefault="00004A4F" w:rsidP="00357A0E">
      <w:pPr>
        <w:rPr>
          <w:color w:val="0070C0"/>
        </w:rPr>
      </w:pPr>
      <w:r w:rsidRPr="00004A4F">
        <w:rPr>
          <w:color w:val="0070C0"/>
        </w:rPr>
        <w:t>Si a &lt; 0</w:t>
      </w:r>
    </w:p>
    <w:p w14:paraId="67C79D05" w14:textId="77777777" w:rsidR="00004A4F" w:rsidRPr="00004A4F" w:rsidRDefault="00004A4F" w:rsidP="00357A0E">
      <w:pPr>
        <w:rPr>
          <w:color w:val="0070C0"/>
        </w:rPr>
      </w:pPr>
    </w:p>
    <w:p w14:paraId="720B28B8" w14:textId="3B52C587" w:rsidR="00004A4F" w:rsidRPr="00004A4F" w:rsidRDefault="00004A4F" w:rsidP="00357A0E">
      <w:pPr>
        <w:rPr>
          <w:color w:val="0070C0"/>
        </w:rPr>
      </w:pPr>
      <w:r w:rsidRPr="00004A4F">
        <w:rPr>
          <w:color w:val="0070C0"/>
        </w:rPr>
        <w:t>Alors affiche « A est négatif »</w:t>
      </w:r>
    </w:p>
    <w:p w14:paraId="07B89660" w14:textId="1B9FC0EC" w:rsidR="00004A4F" w:rsidRPr="00004A4F" w:rsidRDefault="00004A4F" w:rsidP="00357A0E">
      <w:pPr>
        <w:rPr>
          <w:color w:val="0070C0"/>
        </w:rPr>
      </w:pPr>
      <w:r w:rsidRPr="00004A4F">
        <w:rPr>
          <w:color w:val="0070C0"/>
        </w:rPr>
        <w:t>Sinon affiche « A est positif »</w:t>
      </w:r>
    </w:p>
    <w:p w14:paraId="0C9B3750" w14:textId="012422A3" w:rsidR="00F752E6" w:rsidRDefault="00F752E6" w:rsidP="00357A0E">
      <w:pPr>
        <w:rPr>
          <w:i/>
          <w:iCs/>
        </w:rPr>
      </w:pPr>
    </w:p>
    <w:p w14:paraId="54507EA3" w14:textId="77777777" w:rsidR="00D166AE" w:rsidRDefault="00D166AE" w:rsidP="00357A0E">
      <w:pPr>
        <w:rPr>
          <w:i/>
          <w:iCs/>
        </w:rPr>
      </w:pPr>
    </w:p>
    <w:p w14:paraId="23BB53FB" w14:textId="77777777" w:rsidR="00D166AE" w:rsidRDefault="00D166AE" w:rsidP="00357A0E">
      <w:pPr>
        <w:rPr>
          <w:i/>
          <w:iCs/>
        </w:rPr>
      </w:pPr>
    </w:p>
    <w:p w14:paraId="40BBA59D" w14:textId="77777777" w:rsidR="00D166AE" w:rsidRDefault="00D166AE" w:rsidP="00357A0E">
      <w:pPr>
        <w:rPr>
          <w:i/>
          <w:iCs/>
        </w:rPr>
      </w:pPr>
    </w:p>
    <w:p w14:paraId="5189358D" w14:textId="77777777" w:rsidR="00D166AE" w:rsidRDefault="00D166AE" w:rsidP="00357A0E">
      <w:pPr>
        <w:rPr>
          <w:i/>
          <w:iCs/>
        </w:rPr>
      </w:pPr>
    </w:p>
    <w:p w14:paraId="5E53FA2C" w14:textId="77777777" w:rsidR="00D166AE" w:rsidRDefault="00D166AE" w:rsidP="00357A0E">
      <w:pPr>
        <w:rPr>
          <w:i/>
          <w:iCs/>
        </w:rPr>
      </w:pPr>
    </w:p>
    <w:p w14:paraId="3593ABD9" w14:textId="77777777" w:rsidR="00CF6EE1" w:rsidRDefault="00CF6EE1" w:rsidP="00357A0E">
      <w:pPr>
        <w:rPr>
          <w:i/>
          <w:iCs/>
        </w:rPr>
      </w:pPr>
    </w:p>
    <w:p w14:paraId="60F14ABA" w14:textId="77777777" w:rsidR="00CF6EE1" w:rsidRDefault="00CF6EE1" w:rsidP="00357A0E">
      <w:pPr>
        <w:rPr>
          <w:i/>
          <w:iCs/>
        </w:rPr>
      </w:pPr>
    </w:p>
    <w:p w14:paraId="20023854" w14:textId="77777777" w:rsidR="00F077FA" w:rsidRDefault="00F077FA" w:rsidP="00357A0E">
      <w:pPr>
        <w:rPr>
          <w:i/>
          <w:iCs/>
        </w:rPr>
      </w:pPr>
    </w:p>
    <w:p w14:paraId="36AAFEB5" w14:textId="77777777" w:rsidR="00285459" w:rsidRDefault="00285459" w:rsidP="00357A0E">
      <w:pPr>
        <w:rPr>
          <w:i/>
          <w:iCs/>
        </w:rPr>
      </w:pPr>
    </w:p>
    <w:p w14:paraId="137A9AFD" w14:textId="77777777" w:rsidR="00285459" w:rsidRDefault="00285459" w:rsidP="00357A0E">
      <w:pPr>
        <w:rPr>
          <w:i/>
          <w:iCs/>
        </w:rPr>
      </w:pPr>
    </w:p>
    <w:p w14:paraId="361D6AFD" w14:textId="77777777" w:rsidR="00285459" w:rsidRDefault="00285459" w:rsidP="00357A0E">
      <w:pPr>
        <w:rPr>
          <w:i/>
          <w:iCs/>
        </w:rPr>
      </w:pPr>
    </w:p>
    <w:p w14:paraId="4FD84911" w14:textId="77777777" w:rsidR="00285459" w:rsidRDefault="00285459" w:rsidP="00357A0E">
      <w:pPr>
        <w:rPr>
          <w:i/>
          <w:iCs/>
        </w:rPr>
      </w:pPr>
    </w:p>
    <w:p w14:paraId="11850757" w14:textId="77777777" w:rsidR="00285459" w:rsidRDefault="00285459" w:rsidP="00357A0E">
      <w:pPr>
        <w:rPr>
          <w:i/>
          <w:iCs/>
        </w:rPr>
      </w:pPr>
    </w:p>
    <w:p w14:paraId="769C3938" w14:textId="77777777" w:rsidR="00285459" w:rsidRDefault="00285459" w:rsidP="00357A0E">
      <w:pPr>
        <w:rPr>
          <w:i/>
          <w:iCs/>
        </w:rPr>
      </w:pPr>
    </w:p>
    <w:p w14:paraId="1C23C58B" w14:textId="77777777" w:rsidR="00285459" w:rsidRDefault="00285459" w:rsidP="00357A0E">
      <w:pPr>
        <w:rPr>
          <w:i/>
          <w:iCs/>
        </w:rPr>
      </w:pPr>
    </w:p>
    <w:p w14:paraId="6DC5650C" w14:textId="77777777" w:rsidR="00285459" w:rsidRDefault="00285459" w:rsidP="00357A0E">
      <w:pPr>
        <w:rPr>
          <w:i/>
          <w:iCs/>
        </w:rPr>
      </w:pPr>
    </w:p>
    <w:p w14:paraId="65585183" w14:textId="77777777" w:rsidR="00285459" w:rsidRDefault="00285459" w:rsidP="00357A0E">
      <w:pPr>
        <w:rPr>
          <w:i/>
          <w:iCs/>
        </w:rPr>
      </w:pPr>
    </w:p>
    <w:p w14:paraId="012A8947" w14:textId="77777777" w:rsidR="00285459" w:rsidRDefault="00285459" w:rsidP="00357A0E">
      <w:pPr>
        <w:rPr>
          <w:i/>
          <w:iCs/>
        </w:rPr>
      </w:pPr>
    </w:p>
    <w:p w14:paraId="72D82B4C" w14:textId="77777777" w:rsidR="00285459" w:rsidRDefault="00285459" w:rsidP="00357A0E">
      <w:pPr>
        <w:rPr>
          <w:i/>
          <w:iCs/>
        </w:rPr>
      </w:pPr>
    </w:p>
    <w:p w14:paraId="67025C09" w14:textId="77777777" w:rsidR="00285459" w:rsidRDefault="00285459" w:rsidP="00357A0E">
      <w:pPr>
        <w:rPr>
          <w:i/>
          <w:iCs/>
        </w:rPr>
      </w:pPr>
    </w:p>
    <w:p w14:paraId="25B717EF" w14:textId="77777777" w:rsidR="00285459" w:rsidRDefault="00285459" w:rsidP="00357A0E">
      <w:pPr>
        <w:rPr>
          <w:i/>
          <w:iCs/>
        </w:rPr>
      </w:pPr>
    </w:p>
    <w:p w14:paraId="6AF97682" w14:textId="77777777" w:rsidR="00D166AE" w:rsidRDefault="00D166AE" w:rsidP="00357A0E">
      <w:pPr>
        <w:rPr>
          <w:i/>
          <w:iCs/>
        </w:rPr>
      </w:pPr>
    </w:p>
    <w:p w14:paraId="1DD81CB0" w14:textId="7D6911AA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t>ALGORITHMIE (PARTIE 2)</w:t>
      </w:r>
    </w:p>
    <w:p w14:paraId="0F388D86" w14:textId="42D791FB" w:rsidR="00193190" w:rsidRPr="000F1851" w:rsidRDefault="00047168" w:rsidP="00193190">
      <w:pPr>
        <w:pStyle w:val="Titre2"/>
      </w:pPr>
      <w:r>
        <w:t xml:space="preserve">Problème a resoudre </w:t>
      </w:r>
    </w:p>
    <w:p w14:paraId="4AF4265A" w14:textId="5BBAF91B" w:rsidR="00284016" w:rsidRPr="004345EA" w:rsidRDefault="00047168" w:rsidP="4EDB8E0D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>Problème n° 1 :</w:t>
      </w:r>
    </w:p>
    <w:p w14:paraId="1AE8752D" w14:textId="7A69FE2C" w:rsidR="00612E12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="007E61BA" w:rsidRPr="007E61BA">
        <w:rPr>
          <w:b/>
          <w:bCs/>
          <w:color w:val="77697A" w:themeColor="accent6" w:themeShade="BF"/>
          <w:sz w:val="32"/>
          <w:szCs w:val="32"/>
        </w:rPr>
        <w:t>S</w:t>
      </w:r>
      <w:r w:rsidRPr="007E61BA">
        <w:rPr>
          <w:b/>
          <w:bCs/>
          <w:color w:val="77697A" w:themeColor="accent6" w:themeShade="BF"/>
          <w:sz w:val="32"/>
          <w:szCs w:val="32"/>
        </w:rPr>
        <w:t>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="007E61BA" w:rsidRPr="007E61BA">
        <w:rPr>
          <w:b/>
          <w:bCs/>
          <w:color w:val="77697A" w:themeColor="accent6" w:themeShade="BF"/>
          <w:sz w:val="32"/>
          <w:szCs w:val="32"/>
        </w:rPr>
        <w:t>P</w:t>
      </w:r>
      <w:r w:rsidRPr="007E61BA">
        <w:rPr>
          <w:b/>
          <w:bCs/>
          <w:color w:val="77697A" w:themeColor="accent6" w:themeShade="BF"/>
          <w:sz w:val="32"/>
          <w:szCs w:val="32"/>
        </w:rPr>
        <w:t>rint</w:t>
      </w:r>
      <w:proofErr w:type="spellEnd"/>
      <w:r>
        <w:rPr>
          <w:color w:val="77697A" w:themeColor="accent6" w:themeShade="BF"/>
          <w:sz w:val="32"/>
          <w:szCs w:val="32"/>
        </w:rPr>
        <w:t>, m</w:t>
      </w:r>
      <w:r w:rsidR="00D544F6">
        <w:rPr>
          <w:color w:val="77697A" w:themeColor="accent6" w:themeShade="BF"/>
          <w:sz w:val="32"/>
          <w:szCs w:val="32"/>
        </w:rPr>
        <w:t xml:space="preserve">e créer un algorithme capable de </w:t>
      </w:r>
      <w:r w:rsidR="00B25FE2">
        <w:rPr>
          <w:color w:val="77697A" w:themeColor="accent6" w:themeShade="BF"/>
          <w:sz w:val="32"/>
          <w:szCs w:val="32"/>
        </w:rPr>
        <w:t xml:space="preserve">déterminer </w:t>
      </w:r>
      <w:r w:rsidR="00E62C16">
        <w:rPr>
          <w:color w:val="77697A" w:themeColor="accent6" w:themeShade="BF"/>
          <w:sz w:val="32"/>
          <w:szCs w:val="32"/>
        </w:rPr>
        <w:t xml:space="preserve">si l’expression booléenne A </w:t>
      </w:r>
      <w:r w:rsidR="00AC66F3">
        <w:rPr>
          <w:color w:val="77697A" w:themeColor="accent6" w:themeShade="BF"/>
          <w:sz w:val="32"/>
          <w:szCs w:val="32"/>
        </w:rPr>
        <w:t>OU</w:t>
      </w:r>
      <w:r w:rsidR="00E62C16">
        <w:rPr>
          <w:color w:val="77697A" w:themeColor="accent6" w:themeShade="BF"/>
          <w:sz w:val="32"/>
          <w:szCs w:val="32"/>
        </w:rPr>
        <w:t xml:space="preserve"> B </w:t>
      </w:r>
      <w:r w:rsidR="00AC66F3">
        <w:rPr>
          <w:color w:val="77697A" w:themeColor="accent6" w:themeShade="BF"/>
          <w:sz w:val="32"/>
          <w:szCs w:val="32"/>
        </w:rPr>
        <w:t>ET</w:t>
      </w:r>
      <w:r w:rsidR="00E62C16">
        <w:rPr>
          <w:color w:val="77697A" w:themeColor="accent6" w:themeShade="BF"/>
          <w:sz w:val="32"/>
          <w:szCs w:val="32"/>
        </w:rPr>
        <w:t xml:space="preserve"> inverse de C est vrai ou faux</w:t>
      </w:r>
    </w:p>
    <w:p w14:paraId="5D717FA0" w14:textId="77777777" w:rsidR="00612E12" w:rsidRPr="00612E12" w:rsidRDefault="00612E12" w:rsidP="4EDB8E0D">
      <w:pPr>
        <w:rPr>
          <w:b/>
          <w:bCs/>
          <w:color w:val="0070C0"/>
          <w:sz w:val="32"/>
          <w:szCs w:val="32"/>
        </w:rPr>
      </w:pPr>
    </w:p>
    <w:p w14:paraId="4FCEF219" w14:textId="1EAD6885" w:rsidR="00284016" w:rsidRPr="00612E12" w:rsidRDefault="00612E12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Résultat</w:t>
      </w:r>
      <w:r w:rsidR="00B25FE2" w:rsidRPr="00612E12">
        <w:rPr>
          <w:b/>
          <w:bCs/>
          <w:color w:val="0070C0"/>
          <w:sz w:val="32"/>
          <w:szCs w:val="32"/>
        </w:rPr>
        <w:t xml:space="preserve"> attendu :</w:t>
      </w:r>
    </w:p>
    <w:p w14:paraId="3C9E3A3D" w14:textId="77777777" w:rsidR="00B25FE2" w:rsidRPr="00612E12" w:rsidRDefault="00B25FE2" w:rsidP="4EDB8E0D">
      <w:pPr>
        <w:rPr>
          <w:b/>
          <w:bCs/>
          <w:color w:val="0070C0"/>
          <w:sz w:val="32"/>
          <w:szCs w:val="32"/>
        </w:rPr>
      </w:pPr>
    </w:p>
    <w:p w14:paraId="466AC945" w14:textId="5478C4D0" w:rsidR="00CA4950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 xml:space="preserve">Votre valeur </w:t>
      </w:r>
      <w:proofErr w:type="gramStart"/>
      <w:r w:rsidRPr="00612E12">
        <w:rPr>
          <w:b/>
          <w:bCs/>
          <w:color w:val="0070C0"/>
          <w:sz w:val="32"/>
          <w:szCs w:val="32"/>
        </w:rPr>
        <w:t>de a</w:t>
      </w:r>
      <w:proofErr w:type="gramEnd"/>
      <w:r w:rsidRPr="00612E12">
        <w:rPr>
          <w:b/>
          <w:bCs/>
          <w:color w:val="0070C0"/>
          <w:sz w:val="32"/>
          <w:szCs w:val="32"/>
        </w:rPr>
        <w:t> :</w:t>
      </w:r>
      <w:r w:rsidR="00E62C16">
        <w:rPr>
          <w:b/>
          <w:bCs/>
          <w:color w:val="0070C0"/>
          <w:sz w:val="32"/>
          <w:szCs w:val="32"/>
        </w:rPr>
        <w:t xml:space="preserve"> </w:t>
      </w:r>
    </w:p>
    <w:p w14:paraId="39DC9BE9" w14:textId="2527FA93" w:rsidR="00E62C16" w:rsidRPr="00612E12" w:rsidRDefault="00E62C16" w:rsidP="4EDB8E0D">
      <w:pPr>
        <w:rPr>
          <w:b/>
          <w:bCs/>
          <w:color w:val="0070C0"/>
          <w:sz w:val="32"/>
          <w:szCs w:val="32"/>
        </w:rPr>
      </w:pPr>
      <w:proofErr w:type="spellStart"/>
      <w:proofErr w:type="gramStart"/>
      <w:r>
        <w:rPr>
          <w:b/>
          <w:bCs/>
          <w:color w:val="0070C0"/>
          <w:sz w:val="32"/>
          <w:szCs w:val="32"/>
        </w:rPr>
        <w:t>true</w:t>
      </w:r>
      <w:proofErr w:type="spellEnd"/>
      <w:proofErr w:type="gramEnd"/>
    </w:p>
    <w:p w14:paraId="439E4C29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6E4557A7" w14:textId="0844CE80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Votre valeur de b :</w:t>
      </w:r>
    </w:p>
    <w:p w14:paraId="1FFA4DA2" w14:textId="7513E562" w:rsidR="00CA4950" w:rsidRDefault="00E17C29" w:rsidP="4EDB8E0D">
      <w:pPr>
        <w:rPr>
          <w:b/>
          <w:bCs/>
          <w:color w:val="0070C0"/>
          <w:sz w:val="32"/>
          <w:szCs w:val="32"/>
        </w:rPr>
      </w:pPr>
      <w:proofErr w:type="spellStart"/>
      <w:proofErr w:type="gramStart"/>
      <w:r>
        <w:rPr>
          <w:b/>
          <w:bCs/>
          <w:color w:val="0070C0"/>
          <w:sz w:val="32"/>
          <w:szCs w:val="32"/>
        </w:rPr>
        <w:t>t</w:t>
      </w:r>
      <w:r w:rsidR="00E62C16">
        <w:rPr>
          <w:b/>
          <w:bCs/>
          <w:color w:val="0070C0"/>
          <w:sz w:val="32"/>
          <w:szCs w:val="32"/>
        </w:rPr>
        <w:t>rue</w:t>
      </w:r>
      <w:proofErr w:type="spellEnd"/>
      <w:proofErr w:type="gramEnd"/>
    </w:p>
    <w:p w14:paraId="42CDF4DE" w14:textId="77777777" w:rsidR="00E62C16" w:rsidRDefault="00E62C16" w:rsidP="4EDB8E0D">
      <w:pPr>
        <w:rPr>
          <w:b/>
          <w:bCs/>
          <w:color w:val="0070C0"/>
          <w:sz w:val="32"/>
          <w:szCs w:val="32"/>
        </w:rPr>
      </w:pPr>
    </w:p>
    <w:p w14:paraId="50AFD786" w14:textId="65FF4148" w:rsidR="00E62C16" w:rsidRDefault="00E62C16" w:rsidP="4EDB8E0D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Votre valeur de c :</w:t>
      </w:r>
    </w:p>
    <w:p w14:paraId="00F9F36B" w14:textId="03CDBFA9" w:rsidR="00E62C16" w:rsidRPr="00612E12" w:rsidRDefault="00E17C29" w:rsidP="4EDB8E0D">
      <w:pPr>
        <w:rPr>
          <w:b/>
          <w:bCs/>
          <w:color w:val="0070C0"/>
          <w:sz w:val="32"/>
          <w:szCs w:val="32"/>
        </w:rPr>
      </w:pPr>
      <w:proofErr w:type="gramStart"/>
      <w:r>
        <w:rPr>
          <w:b/>
          <w:bCs/>
          <w:color w:val="0070C0"/>
          <w:sz w:val="32"/>
          <w:szCs w:val="32"/>
        </w:rPr>
        <w:t>f</w:t>
      </w:r>
      <w:r w:rsidR="00E62C16">
        <w:rPr>
          <w:b/>
          <w:bCs/>
          <w:color w:val="0070C0"/>
          <w:sz w:val="32"/>
          <w:szCs w:val="32"/>
        </w:rPr>
        <w:t>alse</w:t>
      </w:r>
      <w:proofErr w:type="gramEnd"/>
    </w:p>
    <w:p w14:paraId="3984DFED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49B7FA47" w14:textId="10BB22BC" w:rsidR="00CA4950" w:rsidRDefault="00AC66F3" w:rsidP="4EDB8E0D">
      <w:pPr>
        <w:rPr>
          <w:color w:val="77697A" w:themeColor="accent6" w:themeShade="BF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Résultat en sortie : </w:t>
      </w:r>
    </w:p>
    <w:p w14:paraId="293B374B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4F7D75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0C37DD8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68B43BB1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1C46B784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3EA393E5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5FF95828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D3826CA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CDCD3A5" w14:textId="23B1586B" w:rsidR="00CA4950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t>ALGORITHMIE (PARTIE 2)</w:t>
      </w:r>
    </w:p>
    <w:p w14:paraId="7881013B" w14:textId="578C8E9D" w:rsidR="00612E12" w:rsidRPr="00612E12" w:rsidRDefault="00612E12" w:rsidP="00612E12">
      <w:pPr>
        <w:pStyle w:val="Titre2"/>
      </w:pPr>
      <w:r>
        <w:t>Problème a resoudr</w:t>
      </w:r>
      <w:r w:rsidR="00B42D57">
        <w:t>e</w:t>
      </w:r>
    </w:p>
    <w:p w14:paraId="7AD646AA" w14:textId="0AA82A27" w:rsidR="00CA4950" w:rsidRPr="004345EA" w:rsidRDefault="00CA4950" w:rsidP="00CA4950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>Problème n° 2 :</w:t>
      </w:r>
    </w:p>
    <w:p w14:paraId="037FC673" w14:textId="4D6D4BE4" w:rsidR="004D259A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proofErr w:type="spellEnd"/>
      <w:r>
        <w:rPr>
          <w:color w:val="77697A" w:themeColor="accent6" w:themeShade="BF"/>
          <w:sz w:val="32"/>
          <w:szCs w:val="32"/>
        </w:rPr>
        <w:t xml:space="preserve">, </w:t>
      </w:r>
      <w:r w:rsidR="00FA00B5">
        <w:rPr>
          <w:color w:val="77697A" w:themeColor="accent6" w:themeShade="BF"/>
          <w:sz w:val="32"/>
          <w:szCs w:val="32"/>
        </w:rPr>
        <w:t>me faire un algorithme qui permet de retirer de l’argent d’un compte en banque</w:t>
      </w:r>
      <w:r w:rsidR="00A230EF">
        <w:rPr>
          <w:color w:val="77697A" w:themeColor="accent6" w:themeShade="BF"/>
          <w:sz w:val="32"/>
          <w:szCs w:val="32"/>
        </w:rPr>
        <w:t xml:space="preserve">. Vous pouvez que retirer </w:t>
      </w:r>
      <w:r w:rsidR="00E86830">
        <w:rPr>
          <w:color w:val="77697A" w:themeColor="accent6" w:themeShade="BF"/>
          <w:sz w:val="32"/>
          <w:szCs w:val="32"/>
        </w:rPr>
        <w:t>qu’en</w:t>
      </w:r>
      <w:r w:rsidR="00506012">
        <w:rPr>
          <w:color w:val="77697A" w:themeColor="accent6" w:themeShade="BF"/>
          <w:sz w:val="32"/>
          <w:szCs w:val="32"/>
        </w:rPr>
        <w:t xml:space="preserve"> base de 10, le minimum est 10€</w:t>
      </w:r>
      <w:r w:rsidR="00A230EF">
        <w:rPr>
          <w:color w:val="77697A" w:themeColor="accent6" w:themeShade="BF"/>
          <w:sz w:val="32"/>
          <w:szCs w:val="32"/>
        </w:rPr>
        <w:t>. Vous avez droit à un découvert de -500€</w:t>
      </w:r>
      <w:r w:rsidR="004D259A">
        <w:rPr>
          <w:color w:val="77697A" w:themeColor="accent6" w:themeShade="BF"/>
          <w:sz w:val="32"/>
          <w:szCs w:val="32"/>
        </w:rPr>
        <w:t>. Pour arrêter votre distributeur, v</w:t>
      </w:r>
      <w:r w:rsidR="001247C8">
        <w:rPr>
          <w:color w:val="77697A" w:themeColor="accent6" w:themeShade="BF"/>
          <w:sz w:val="32"/>
          <w:szCs w:val="32"/>
        </w:rPr>
        <w:t xml:space="preserve">ous devez répondre </w:t>
      </w:r>
      <w:proofErr w:type="spellStart"/>
      <w:r w:rsidR="001247C8" w:rsidRPr="00E86830">
        <w:rPr>
          <w:b/>
          <w:bCs/>
          <w:color w:val="77697A" w:themeColor="accent6" w:themeShade="BF"/>
          <w:sz w:val="32"/>
          <w:szCs w:val="32"/>
        </w:rPr>
        <w:t>true</w:t>
      </w:r>
      <w:proofErr w:type="spellEnd"/>
      <w:r w:rsidR="001247C8">
        <w:rPr>
          <w:color w:val="77697A" w:themeColor="accent6" w:themeShade="BF"/>
          <w:sz w:val="32"/>
          <w:szCs w:val="32"/>
        </w:rPr>
        <w:t xml:space="preserve"> à la fin de l’opération :</w:t>
      </w:r>
    </w:p>
    <w:p w14:paraId="3F49FC1A" w14:textId="77777777" w:rsidR="006F09B5" w:rsidRDefault="006F09B5" w:rsidP="4EDB8E0D">
      <w:pPr>
        <w:rPr>
          <w:color w:val="77697A" w:themeColor="accent6" w:themeShade="BF"/>
          <w:sz w:val="32"/>
          <w:szCs w:val="32"/>
        </w:rPr>
      </w:pPr>
    </w:p>
    <w:p w14:paraId="3FC12BAB" w14:textId="37A09A22" w:rsidR="006F09B5" w:rsidRPr="006F09B5" w:rsidRDefault="006F09B5" w:rsidP="4EDB8E0D">
      <w:pPr>
        <w:rPr>
          <w:color w:val="EE0000"/>
          <w:sz w:val="32"/>
          <w:szCs w:val="32"/>
        </w:rPr>
      </w:pPr>
      <w:r w:rsidRPr="006F09B5">
        <w:rPr>
          <w:b/>
          <w:bCs/>
          <w:color w:val="EE0000"/>
          <w:sz w:val="32"/>
          <w:szCs w:val="32"/>
        </w:rPr>
        <w:t>Note importante :</w:t>
      </w:r>
      <w:r w:rsidRPr="006F09B5">
        <w:rPr>
          <w:color w:val="EE0000"/>
          <w:sz w:val="32"/>
          <w:szCs w:val="32"/>
        </w:rPr>
        <w:t xml:space="preserve"> Si vous atteignez votre plafond, mettre un message dire que le plafond a été atteint « droit insuffisant »</w:t>
      </w:r>
    </w:p>
    <w:p w14:paraId="5B84400D" w14:textId="77777777" w:rsidR="001247C8" w:rsidRPr="001247C8" w:rsidRDefault="001247C8" w:rsidP="4EDB8E0D">
      <w:pPr>
        <w:rPr>
          <w:b/>
          <w:bCs/>
          <w:color w:val="0070C0"/>
          <w:sz w:val="32"/>
          <w:szCs w:val="32"/>
        </w:rPr>
      </w:pPr>
    </w:p>
    <w:p w14:paraId="6128733D" w14:textId="09F5AB7B" w:rsidR="001247C8" w:rsidRPr="0080621A" w:rsidRDefault="001247C8" w:rsidP="4EDB8E0D">
      <w:pPr>
        <w:rPr>
          <w:b/>
          <w:bCs/>
          <w:color w:val="0070C0"/>
          <w:sz w:val="32"/>
          <w:szCs w:val="32"/>
        </w:rPr>
      </w:pPr>
      <w:r w:rsidRPr="0080621A">
        <w:rPr>
          <w:b/>
          <w:bCs/>
          <w:color w:val="0070C0"/>
          <w:sz w:val="32"/>
          <w:szCs w:val="32"/>
        </w:rPr>
        <w:t>Résultat attendu :</w:t>
      </w:r>
    </w:p>
    <w:p w14:paraId="5085E4EC" w14:textId="3E2918D4" w:rsidR="001247C8" w:rsidRPr="0080621A" w:rsidRDefault="00CF649A" w:rsidP="4EDB8E0D">
      <w:pPr>
        <w:rPr>
          <w:color w:val="0070C0"/>
          <w:sz w:val="32"/>
          <w:szCs w:val="32"/>
        </w:rPr>
      </w:pPr>
      <w:r w:rsidRPr="0080621A">
        <w:rPr>
          <w:color w:val="0070C0"/>
          <w:sz w:val="32"/>
          <w:szCs w:val="32"/>
        </w:rPr>
        <w:t xml:space="preserve">Bonjour, vous avez 3000€ dans votre compte, </w:t>
      </w:r>
      <w:r w:rsidR="00506012" w:rsidRPr="0080621A">
        <w:rPr>
          <w:color w:val="0070C0"/>
          <w:sz w:val="32"/>
          <w:szCs w:val="32"/>
        </w:rPr>
        <w:t>combien voulez-vous retirer ?</w:t>
      </w:r>
    </w:p>
    <w:p w14:paraId="1C568495" w14:textId="3C8E6CB5" w:rsidR="00506012" w:rsidRPr="0080621A" w:rsidRDefault="00506012" w:rsidP="4EDB8E0D">
      <w:pPr>
        <w:rPr>
          <w:color w:val="0070C0"/>
          <w:sz w:val="32"/>
          <w:szCs w:val="32"/>
        </w:rPr>
      </w:pPr>
      <w:r w:rsidRPr="0080621A">
        <w:rPr>
          <w:color w:val="0070C0"/>
          <w:sz w:val="32"/>
          <w:szCs w:val="32"/>
        </w:rPr>
        <w:t>500</w:t>
      </w:r>
    </w:p>
    <w:p w14:paraId="7B775A0D" w14:textId="2CC6A00E" w:rsidR="00DC5AD9" w:rsidRPr="0080621A" w:rsidRDefault="00DC5AD9" w:rsidP="4EDB8E0D">
      <w:pPr>
        <w:rPr>
          <w:color w:val="0070C0"/>
          <w:sz w:val="32"/>
          <w:szCs w:val="32"/>
        </w:rPr>
      </w:pPr>
      <w:r w:rsidRPr="0080621A">
        <w:rPr>
          <w:color w:val="0070C0"/>
          <w:sz w:val="32"/>
          <w:szCs w:val="32"/>
        </w:rPr>
        <w:t>500€ a été retiré de votre compte, il vous reste 2500€</w:t>
      </w:r>
    </w:p>
    <w:p w14:paraId="5386E0CE" w14:textId="22192293" w:rsidR="00DC5AD9" w:rsidRPr="0080621A" w:rsidRDefault="00DC5AD9" w:rsidP="4EDB8E0D">
      <w:pPr>
        <w:rPr>
          <w:color w:val="0070C0"/>
          <w:sz w:val="32"/>
          <w:szCs w:val="32"/>
        </w:rPr>
      </w:pPr>
      <w:r w:rsidRPr="0080621A">
        <w:rPr>
          <w:color w:val="0070C0"/>
          <w:sz w:val="32"/>
          <w:szCs w:val="32"/>
        </w:rPr>
        <w:t>Souhaitez-vous retirer à nouveau ?</w:t>
      </w:r>
    </w:p>
    <w:p w14:paraId="534BAA3C" w14:textId="3EC93983" w:rsidR="00DC5AD9" w:rsidRPr="0080621A" w:rsidRDefault="00DC5AD9" w:rsidP="4EDB8E0D">
      <w:pPr>
        <w:rPr>
          <w:color w:val="0070C0"/>
          <w:sz w:val="32"/>
          <w:szCs w:val="32"/>
        </w:rPr>
      </w:pPr>
      <w:proofErr w:type="gramStart"/>
      <w:r w:rsidRPr="0080621A">
        <w:rPr>
          <w:color w:val="0070C0"/>
          <w:sz w:val="32"/>
          <w:szCs w:val="32"/>
        </w:rPr>
        <w:t>false</w:t>
      </w:r>
      <w:proofErr w:type="gramEnd"/>
    </w:p>
    <w:p w14:paraId="6EF5C6CE" w14:textId="256F4CE4" w:rsidR="00DC5AD9" w:rsidRPr="0080621A" w:rsidRDefault="00DC5AD9" w:rsidP="4EDB8E0D">
      <w:pPr>
        <w:rPr>
          <w:color w:val="0070C0"/>
          <w:sz w:val="32"/>
          <w:szCs w:val="32"/>
        </w:rPr>
      </w:pPr>
      <w:r w:rsidRPr="0080621A">
        <w:rPr>
          <w:color w:val="0070C0"/>
          <w:sz w:val="32"/>
          <w:szCs w:val="32"/>
        </w:rPr>
        <w:t xml:space="preserve">Merci pour votre </w:t>
      </w:r>
      <w:r w:rsidR="0080621A" w:rsidRPr="0080621A">
        <w:rPr>
          <w:color w:val="0070C0"/>
          <w:sz w:val="32"/>
          <w:szCs w:val="32"/>
        </w:rPr>
        <w:t>visite, bonne journée au revoir !</w:t>
      </w:r>
    </w:p>
    <w:p w14:paraId="339A739F" w14:textId="77777777" w:rsidR="0080621A" w:rsidRDefault="0080621A" w:rsidP="4EDB8E0D">
      <w:pPr>
        <w:rPr>
          <w:color w:val="77697A" w:themeColor="accent6" w:themeShade="BF"/>
          <w:sz w:val="32"/>
          <w:szCs w:val="32"/>
        </w:rPr>
      </w:pPr>
    </w:p>
    <w:p w14:paraId="3F647FBB" w14:textId="77777777" w:rsidR="0080621A" w:rsidRDefault="0080621A" w:rsidP="4EDB8E0D">
      <w:pPr>
        <w:rPr>
          <w:color w:val="77697A" w:themeColor="accent6" w:themeShade="BF"/>
          <w:sz w:val="32"/>
          <w:szCs w:val="32"/>
        </w:rPr>
      </w:pPr>
    </w:p>
    <w:p w14:paraId="6EFE53A9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7E832F76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4163AF90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A4657D4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78E7818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66AA265" w14:textId="2FEC1CB6" w:rsidR="004E071D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2)</w:t>
      </w:r>
    </w:p>
    <w:p w14:paraId="10AA472E" w14:textId="034099DD" w:rsidR="004E071D" w:rsidRPr="00612E12" w:rsidRDefault="00612E12" w:rsidP="00612E12">
      <w:pPr>
        <w:pStyle w:val="Titre2"/>
      </w:pPr>
      <w:r>
        <w:t>Problème a resoudre</w:t>
      </w:r>
    </w:p>
    <w:p w14:paraId="67EE3819" w14:textId="2D95C0F1" w:rsidR="004E071D" w:rsidRPr="004345EA" w:rsidRDefault="004E071D" w:rsidP="004E071D">
      <w:pPr>
        <w:rPr>
          <w:b/>
          <w:bCs/>
          <w:color w:val="77697A" w:themeColor="accent6" w:themeShade="BF"/>
          <w:sz w:val="40"/>
          <w:szCs w:val="40"/>
        </w:rPr>
      </w:pPr>
      <w:r w:rsidRPr="004345EA">
        <w:rPr>
          <w:b/>
          <w:bCs/>
          <w:color w:val="77697A" w:themeColor="accent6" w:themeShade="BF"/>
          <w:sz w:val="40"/>
          <w:szCs w:val="40"/>
        </w:rPr>
        <w:t>Problème n° 3 :</w:t>
      </w:r>
    </w:p>
    <w:p w14:paraId="4C429F1D" w14:textId="7DB9A8C8" w:rsidR="004E071D" w:rsidRDefault="009E318C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proofErr w:type="spellStart"/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proofErr w:type="spellEnd"/>
      <w:r>
        <w:rPr>
          <w:color w:val="77697A" w:themeColor="accent6" w:themeShade="BF"/>
          <w:sz w:val="32"/>
          <w:szCs w:val="32"/>
        </w:rPr>
        <w:t xml:space="preserve">, </w:t>
      </w:r>
      <w:r w:rsidR="00BE792B">
        <w:rPr>
          <w:color w:val="77697A" w:themeColor="accent6" w:themeShade="BF"/>
          <w:sz w:val="32"/>
          <w:szCs w:val="32"/>
        </w:rPr>
        <w:t>me faire un compte</w:t>
      </w:r>
      <w:r w:rsidR="00A73A42">
        <w:rPr>
          <w:color w:val="77697A" w:themeColor="accent6" w:themeShade="BF"/>
          <w:sz w:val="32"/>
          <w:szCs w:val="32"/>
        </w:rPr>
        <w:t xml:space="preserve">ur qui compte en base de 2, c’est-à-dire </w:t>
      </w:r>
      <w:r w:rsidR="00404B85">
        <w:rPr>
          <w:color w:val="77697A" w:themeColor="accent6" w:themeShade="BF"/>
          <w:sz w:val="32"/>
          <w:szCs w:val="32"/>
        </w:rPr>
        <w:t>successive</w:t>
      </w:r>
      <w:r w:rsidR="004A25C5">
        <w:rPr>
          <w:color w:val="77697A" w:themeColor="accent6" w:themeShade="BF"/>
          <w:sz w:val="32"/>
          <w:szCs w:val="32"/>
        </w:rPr>
        <w:t>ment</w:t>
      </w:r>
      <w:r w:rsidR="00404B85">
        <w:rPr>
          <w:color w:val="77697A" w:themeColor="accent6" w:themeShade="BF"/>
          <w:sz w:val="32"/>
          <w:szCs w:val="32"/>
        </w:rPr>
        <w:t xml:space="preserve"> il donne </w:t>
      </w:r>
      <w:proofErr w:type="gramStart"/>
      <w:r w:rsidR="00404B85">
        <w:rPr>
          <w:color w:val="77697A" w:themeColor="accent6" w:themeShade="BF"/>
          <w:sz w:val="32"/>
          <w:szCs w:val="32"/>
        </w:rPr>
        <w:t>la valeurs</w:t>
      </w:r>
      <w:proofErr w:type="gramEnd"/>
      <w:r w:rsidR="00404B85">
        <w:rPr>
          <w:color w:val="77697A" w:themeColor="accent6" w:themeShade="BF"/>
          <w:sz w:val="32"/>
          <w:szCs w:val="32"/>
        </w:rPr>
        <w:t xml:space="preserve"> de 2 </w:t>
      </w:r>
      <w:proofErr w:type="gramStart"/>
      <w:r w:rsidR="00404B85">
        <w:rPr>
          <w:color w:val="77697A" w:themeColor="accent6" w:themeShade="BF"/>
          <w:sz w:val="32"/>
          <w:szCs w:val="32"/>
        </w:rPr>
        <w:t>puissance</w:t>
      </w:r>
      <w:proofErr w:type="gramEnd"/>
      <w:r w:rsidR="00404B85">
        <w:rPr>
          <w:color w:val="77697A" w:themeColor="accent6" w:themeShade="BF"/>
          <w:sz w:val="32"/>
          <w:szCs w:val="32"/>
        </w:rPr>
        <w:t xml:space="preserve"> n</w:t>
      </w:r>
      <w:r w:rsidR="004A25C5">
        <w:rPr>
          <w:color w:val="77697A" w:themeColor="accent6" w:themeShade="BF"/>
          <w:sz w:val="32"/>
          <w:szCs w:val="32"/>
        </w:rPr>
        <w:t> :</w:t>
      </w:r>
    </w:p>
    <w:p w14:paraId="3E03AD8A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5AEDA5BC" w14:textId="0FCB8465" w:rsidR="00E32257" w:rsidRPr="00E32257" w:rsidRDefault="00E32257" w:rsidP="4EDB8E0D">
      <w:pPr>
        <w:rPr>
          <w:b/>
          <w:bCs/>
          <w:color w:val="EE0000"/>
          <w:sz w:val="32"/>
          <w:szCs w:val="32"/>
        </w:rPr>
      </w:pPr>
      <w:r w:rsidRPr="00E32257">
        <w:rPr>
          <w:b/>
          <w:bCs/>
          <w:color w:val="EE0000"/>
          <w:sz w:val="32"/>
          <w:szCs w:val="32"/>
        </w:rPr>
        <w:t>Note importante : Le compteur commence à 0 !</w:t>
      </w:r>
    </w:p>
    <w:p w14:paraId="6DBC67DA" w14:textId="77777777" w:rsidR="00E32257" w:rsidRDefault="00E32257" w:rsidP="4EDB8E0D">
      <w:pPr>
        <w:rPr>
          <w:color w:val="77697A" w:themeColor="accent6" w:themeShade="BF"/>
          <w:sz w:val="32"/>
          <w:szCs w:val="32"/>
        </w:rPr>
      </w:pPr>
    </w:p>
    <w:p w14:paraId="6A39EB4F" w14:textId="34194329" w:rsidR="004345EA" w:rsidRPr="00D466B5" w:rsidRDefault="004345EA" w:rsidP="4EDB8E0D">
      <w:pPr>
        <w:rPr>
          <w:b/>
          <w:bCs/>
          <w:color w:val="0070C0"/>
          <w:sz w:val="32"/>
          <w:szCs w:val="32"/>
        </w:rPr>
      </w:pPr>
      <w:r w:rsidRPr="00D466B5">
        <w:rPr>
          <w:b/>
          <w:bCs/>
          <w:color w:val="0070C0"/>
          <w:sz w:val="32"/>
          <w:szCs w:val="32"/>
        </w:rPr>
        <w:t>Résultat attendu :</w:t>
      </w:r>
    </w:p>
    <w:p w14:paraId="6BD4DAB6" w14:textId="7068D515" w:rsidR="007E61BA" w:rsidRDefault="004A25C5" w:rsidP="4EDB8E0D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Combien </w:t>
      </w:r>
      <w:r w:rsidR="0063380B">
        <w:rPr>
          <w:color w:val="0070C0"/>
          <w:sz w:val="32"/>
          <w:szCs w:val="32"/>
        </w:rPr>
        <w:t xml:space="preserve">de fois </w:t>
      </w:r>
      <w:r>
        <w:rPr>
          <w:color w:val="0070C0"/>
          <w:sz w:val="32"/>
          <w:szCs w:val="32"/>
        </w:rPr>
        <w:t>voulez-vous compter en puissance de 2</w:t>
      </w:r>
    </w:p>
    <w:p w14:paraId="31D79DE0" w14:textId="59B49A30" w:rsidR="004A25C5" w:rsidRDefault="004A25C5" w:rsidP="4EDB8E0D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5</w:t>
      </w:r>
    </w:p>
    <w:p w14:paraId="6D37EFA2" w14:textId="2C146086" w:rsidR="004A25C5" w:rsidRDefault="004A25C5" w:rsidP="4EDB8E0D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Résultats des calculs :</w:t>
      </w:r>
    </w:p>
    <w:p w14:paraId="1FE5FA84" w14:textId="17E1D938" w:rsidR="004A25C5" w:rsidRDefault="004A25C5" w:rsidP="4EDB8E0D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0 = 1</w:t>
      </w:r>
    </w:p>
    <w:p w14:paraId="5632349B" w14:textId="77ED6447" w:rsidR="004A25C5" w:rsidRDefault="004A25C5" w:rsidP="004A25C5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 xml:space="preserve"> = </w:t>
      </w:r>
      <w:r>
        <w:rPr>
          <w:color w:val="0070C0"/>
          <w:sz w:val="32"/>
          <w:szCs w:val="32"/>
        </w:rPr>
        <w:t>2</w:t>
      </w:r>
    </w:p>
    <w:p w14:paraId="34CAEFBA" w14:textId="1804D3AF" w:rsidR="004A25C5" w:rsidRDefault="004A25C5" w:rsidP="004A25C5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>2</w:t>
      </w:r>
      <w:r>
        <w:rPr>
          <w:color w:val="0070C0"/>
          <w:sz w:val="32"/>
          <w:szCs w:val="32"/>
        </w:rPr>
        <w:t xml:space="preserve"> = </w:t>
      </w:r>
      <w:r>
        <w:rPr>
          <w:color w:val="0070C0"/>
          <w:sz w:val="32"/>
          <w:szCs w:val="32"/>
        </w:rPr>
        <w:t>4</w:t>
      </w:r>
    </w:p>
    <w:p w14:paraId="1A80EAE9" w14:textId="604D27B5" w:rsidR="004A25C5" w:rsidRDefault="004A25C5" w:rsidP="004A25C5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>3</w:t>
      </w:r>
      <w:r>
        <w:rPr>
          <w:color w:val="0070C0"/>
          <w:sz w:val="32"/>
          <w:szCs w:val="32"/>
        </w:rPr>
        <w:t xml:space="preserve"> = </w:t>
      </w:r>
      <w:r>
        <w:rPr>
          <w:color w:val="0070C0"/>
          <w:sz w:val="32"/>
          <w:szCs w:val="32"/>
        </w:rPr>
        <w:t>8</w:t>
      </w:r>
    </w:p>
    <w:p w14:paraId="14D517AF" w14:textId="2826346C" w:rsidR="004A25C5" w:rsidRDefault="004A25C5" w:rsidP="004A25C5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>4</w:t>
      </w:r>
      <w:r>
        <w:rPr>
          <w:color w:val="0070C0"/>
          <w:sz w:val="32"/>
          <w:szCs w:val="32"/>
        </w:rPr>
        <w:t xml:space="preserve"> = </w:t>
      </w:r>
      <w:r>
        <w:rPr>
          <w:color w:val="0070C0"/>
          <w:sz w:val="32"/>
          <w:szCs w:val="32"/>
        </w:rPr>
        <w:t>16</w:t>
      </w:r>
    </w:p>
    <w:p w14:paraId="0DA58068" w14:textId="792AD5A1" w:rsidR="004A25C5" w:rsidRDefault="004A25C5" w:rsidP="004A25C5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2 </w:t>
      </w:r>
      <w:proofErr w:type="gramStart"/>
      <w:r>
        <w:rPr>
          <w:color w:val="0070C0"/>
          <w:sz w:val="32"/>
          <w:szCs w:val="32"/>
        </w:rPr>
        <w:t>puissance</w:t>
      </w:r>
      <w:proofErr w:type="gramEnd"/>
      <w:r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>5</w:t>
      </w:r>
      <w:r>
        <w:rPr>
          <w:color w:val="0070C0"/>
          <w:sz w:val="32"/>
          <w:szCs w:val="32"/>
        </w:rPr>
        <w:t xml:space="preserve"> = </w:t>
      </w:r>
      <w:r>
        <w:rPr>
          <w:color w:val="0070C0"/>
          <w:sz w:val="32"/>
          <w:szCs w:val="32"/>
        </w:rPr>
        <w:t>32</w:t>
      </w:r>
    </w:p>
    <w:p w14:paraId="27DE8E1F" w14:textId="77777777" w:rsidR="0063380B" w:rsidRDefault="0063380B" w:rsidP="004A25C5">
      <w:pPr>
        <w:rPr>
          <w:color w:val="0070C0"/>
          <w:sz w:val="32"/>
          <w:szCs w:val="32"/>
        </w:rPr>
      </w:pPr>
    </w:p>
    <w:p w14:paraId="52E4B534" w14:textId="1FFEFA21" w:rsidR="004A25C5" w:rsidRDefault="0063380B" w:rsidP="4EDB8E0D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Voilà terminée </w:t>
      </w:r>
      <w:r w:rsidRPr="006338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70C0"/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color w:val="0070C0"/>
          <w:sz w:val="32"/>
          <w:szCs w:val="32"/>
        </w:rPr>
        <w:t> !</w:t>
      </w:r>
    </w:p>
    <w:p w14:paraId="4AABC606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1A0A5534" w14:textId="77777777" w:rsidR="001322FB" w:rsidRPr="005E21B4" w:rsidRDefault="001322FB" w:rsidP="4EDB8E0D">
      <w:pPr>
        <w:rPr>
          <w:color w:val="77697A" w:themeColor="accent6" w:themeShade="BF"/>
          <w:sz w:val="32"/>
          <w:szCs w:val="32"/>
        </w:rPr>
      </w:pPr>
    </w:p>
    <w:p w14:paraId="6618B2F9" w14:textId="77777777" w:rsidR="00284016" w:rsidRPr="003B6135" w:rsidRDefault="00284016" w:rsidP="4EDB8E0D">
      <w:pPr>
        <w:rPr>
          <w:color w:val="77697A" w:themeColor="accent6" w:themeShade="BF"/>
          <w:sz w:val="32"/>
          <w:szCs w:val="32"/>
        </w:rPr>
      </w:pPr>
    </w:p>
    <w:p w14:paraId="26BEFB3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7837F334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88D839A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614346A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628E40B4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BB80E9D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60B2D844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0CDC766" w14:textId="77777777" w:rsidR="00D97700" w:rsidRDefault="00D9770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D3746BC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69436349" w14:textId="77777777" w:rsidR="00E86830" w:rsidRDefault="00E8683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28900BE" w14:textId="77777777" w:rsidR="00E86830" w:rsidRDefault="00E8683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7DFEF92D" w14:textId="77777777" w:rsidR="00E86830" w:rsidRDefault="00E8683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53826335" w14:textId="77777777" w:rsidR="00E86830" w:rsidRDefault="00E86830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723481FB" w14:textId="2E3D1DE0" w:rsidR="00284016" w:rsidRDefault="00995804" w:rsidP="00995804">
      <w:pPr>
        <w:jc w:val="center"/>
        <w:rPr>
          <w:b/>
          <w:bCs/>
          <w:color w:val="77697A" w:themeColor="accent6" w:themeShade="BF"/>
          <w:sz w:val="32"/>
          <w:szCs w:val="32"/>
        </w:rPr>
      </w:pPr>
      <w:r>
        <w:rPr>
          <w:noProof/>
        </w:rPr>
        <w:drawing>
          <wp:inline distT="0" distB="0" distL="0" distR="0" wp14:anchorId="13069216" wp14:editId="26C9FEB5">
            <wp:extent cx="4610100" cy="2476500"/>
            <wp:effectExtent l="0" t="0" r="0" b="0"/>
            <wp:docPr id="852840167" name="Image 1" descr="L'échec est la clé de la réussite ! | Vieilles citations, Je gagne, Citation  prom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échec est la clé de la réussite ! | Vieilles citations, Je gagne, Citation  promes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DEB3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181C770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213939E" w14:textId="0B3B5A91" w:rsidR="00531D48" w:rsidRPr="00053F42" w:rsidRDefault="00531D48" w:rsidP="4EDB8E0D">
      <w:pPr>
        <w:jc w:val="center"/>
        <w:rPr>
          <w:b/>
          <w:bCs/>
          <w:color w:val="77697A" w:themeColor="accent6" w:themeShade="BF"/>
          <w:sz w:val="32"/>
          <w:szCs w:val="32"/>
        </w:rPr>
      </w:pPr>
    </w:p>
    <w:sectPr w:rsidR="00531D48" w:rsidRPr="00053F42" w:rsidSect="00EE1684">
      <w:headerReference w:type="default" r:id="rId14"/>
      <w:footerReference w:type="default" r:id="rId15"/>
      <w:footerReference w:type="first" r:id="rId16"/>
      <w:pgSz w:w="11906" w:h="16838" w:code="9"/>
      <w:pgMar w:top="568" w:right="566" w:bottom="720" w:left="567" w:header="454" w:footer="18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A2E0E" w14:textId="77777777" w:rsidR="00E5758C" w:rsidRDefault="00E5758C" w:rsidP="00A37D20">
      <w:r>
        <w:separator/>
      </w:r>
    </w:p>
  </w:endnote>
  <w:endnote w:type="continuationSeparator" w:id="0">
    <w:p w14:paraId="2B602E41" w14:textId="77777777" w:rsidR="00E5758C" w:rsidRDefault="00E5758C" w:rsidP="00A3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1633" w14:textId="0155FA46" w:rsidR="00AA6CC2" w:rsidRPr="00AA6CC2" w:rsidRDefault="001D177A" w:rsidP="001D177A">
    <w:pPr>
      <w:rPr>
        <w:rFonts w:eastAsiaTheme="majorEastAsia"/>
        <w:b/>
        <w:color w:val="808080" w:themeColor="background1" w:themeShade="80"/>
      </w:rPr>
    </w:pPr>
    <w:r>
      <w:rPr>
        <w:rFonts w:eastAsiaTheme="majorEastAsia"/>
        <w:noProof/>
      </w:rPr>
      <w:drawing>
        <wp:inline distT="0" distB="0" distL="0" distR="0" wp14:anchorId="4AE18BE3" wp14:editId="0EF7D7C9">
          <wp:extent cx="849721" cy="298450"/>
          <wp:effectExtent l="0" t="0" r="7620" b="6350"/>
          <wp:docPr id="784803075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540" cy="307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Theme="majorEastAsia"/>
      </w:rPr>
      <w:t xml:space="preserve">                                                                                                                                                                        </w:t>
    </w:r>
    <w:r w:rsidR="00DF3675" w:rsidRPr="00DF3675">
      <w:rPr>
        <w:rFonts w:eastAsiaTheme="majorEastAsia"/>
      </w:rPr>
      <w:t xml:space="preserve"> </w:t>
    </w:r>
    <w:sdt>
      <w:sdtPr>
        <w:rPr>
          <w:rFonts w:eastAsiaTheme="majorEastAsia"/>
          <w:i/>
          <w:color w:val="808080" w:themeColor="background1" w:themeShade="80"/>
        </w:rPr>
        <w:alias w:val="Titre "/>
        <w:tag w:val=""/>
        <w:id w:val="154633552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i/>
            <w:color w:val="808080" w:themeColor="background1" w:themeShade="80"/>
          </w:rPr>
          <w:t>Algorithmie</w:t>
        </w:r>
      </w:sdtContent>
    </w:sdt>
    <w:r w:rsidR="00DF3675" w:rsidRPr="002C1218">
      <w:rPr>
        <w:rFonts w:eastAsiaTheme="majorEastAsia"/>
        <w:color w:val="808080" w:themeColor="background1" w:themeShade="80"/>
      </w:rPr>
      <w:t xml:space="preserve">  | </w:t>
    </w:r>
    <w:r w:rsidR="00844966" w:rsidRPr="002C1218">
      <w:rPr>
        <w:rFonts w:eastAsiaTheme="majorEastAsia"/>
        <w:color w:val="808080" w:themeColor="background1" w:themeShade="80"/>
      </w:rPr>
      <w:t xml:space="preserve">Page </w:t>
    </w:r>
    <w:r w:rsidR="00844966" w:rsidRPr="002C1218">
      <w:rPr>
        <w:rFonts w:eastAsiaTheme="majorEastAsia"/>
        <w:b/>
        <w:color w:val="808080" w:themeColor="background1" w:themeShade="80"/>
      </w:rPr>
      <w:fldChar w:fldCharType="begin"/>
    </w:r>
    <w:r w:rsidR="00844966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844966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844966" w:rsidRPr="002C1218">
      <w:rPr>
        <w:rFonts w:eastAsiaTheme="majorEastAsia"/>
        <w:b/>
        <w:color w:val="808080" w:themeColor="background1" w:themeShade="80"/>
      </w:rPr>
      <w:fldChar w:fldCharType="end"/>
    </w:r>
    <w:r w:rsidR="00414C38">
      <w:rPr>
        <w:rFonts w:eastAsiaTheme="majorEastAsia"/>
        <w:b/>
        <w:color w:val="808080" w:themeColor="background1" w:themeShade="80"/>
      </w:rPr>
      <w:t xml:space="preserve"> </w:t>
    </w:r>
    <w:r w:rsidR="00AA6CC2">
      <w:rPr>
        <w:rFonts w:eastAsiaTheme="majorEastAsia"/>
        <w:b/>
        <w:color w:val="808080" w:themeColor="background1" w:themeShade="80"/>
      </w:rP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3"/>
      <w:gridCol w:w="2155"/>
      <w:gridCol w:w="1077"/>
      <w:gridCol w:w="2155"/>
      <w:gridCol w:w="2693"/>
    </w:tblGrid>
    <w:tr w:rsidR="00AF19F2" w14:paraId="1F4610B6" w14:textId="77777777" w:rsidTr="000E67DE">
      <w:trPr>
        <w:trHeight w:hRule="exact" w:val="292"/>
        <w:jc w:val="center"/>
      </w:trPr>
      <w:tc>
        <w:tcPr>
          <w:tcW w:w="1250" w:type="pct"/>
          <w:vAlign w:val="center"/>
        </w:tcPr>
        <w:p w14:paraId="72467439" w14:textId="58DBEA78" w:rsidR="009C0714" w:rsidRPr="000E67DE" w:rsidRDefault="003D4E55" w:rsidP="00016A68">
          <w:pPr>
            <w:pStyle w:val="Pieddepage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A6A6A6" w:themeColor="background1" w:themeShade="A6"/>
              <w:sz w:val="16"/>
              <w:szCs w:val="16"/>
            </w:rPr>
            <w:t>Eudes KONDA</w:t>
          </w:r>
        </w:p>
      </w:tc>
      <w:tc>
        <w:tcPr>
          <w:tcW w:w="1000" w:type="pct"/>
          <w:vMerge w:val="restart"/>
          <w:vAlign w:val="center"/>
        </w:tcPr>
        <w:p w14:paraId="13E59B22" w14:textId="0DE677CB" w:rsidR="009C0714" w:rsidRPr="003C79A5" w:rsidRDefault="00AF19F2" w:rsidP="00707B5F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3C4AD0B3" wp14:editId="537E2D70">
                <wp:extent cx="1003300" cy="329150"/>
                <wp:effectExtent l="0" t="0" r="6350" b="0"/>
                <wp:docPr id="125842353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8621" cy="334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" w:type="pct"/>
          <w:vMerge w:val="restart"/>
          <w:vAlign w:val="center"/>
        </w:tcPr>
        <w:p w14:paraId="6A7D1488" w14:textId="0814AB45" w:rsidR="009C0714" w:rsidRPr="003C79A5" w:rsidRDefault="009C0714" w:rsidP="009C0714">
          <w:pPr>
            <w:pStyle w:val="Pieddepage"/>
            <w:jc w:val="center"/>
            <w:rPr>
              <w:noProof/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 w:val="restart"/>
          <w:vAlign w:val="center"/>
        </w:tcPr>
        <w:p w14:paraId="5B89938D" w14:textId="77777777" w:rsidR="009C0714" w:rsidRPr="003C79A5" w:rsidRDefault="009C0714" w:rsidP="00707B5F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  <w:r w:rsidRPr="003C79A5"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6A7A277D" wp14:editId="6B49D1C8">
                <wp:extent cx="1191600" cy="406800"/>
                <wp:effectExtent l="0" t="0" r="0" b="0"/>
                <wp:docPr id="13" name="Image 13" descr="Une image contenant text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 descr="Une image contenant texte&#10;&#10;Description générée automatiquement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600" cy="4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0" w:type="pct"/>
          <w:vAlign w:val="center"/>
        </w:tcPr>
        <w:p w14:paraId="47EE6283" w14:textId="194B5955" w:rsidR="009C0714" w:rsidRPr="008761FC" w:rsidRDefault="003D4E55" w:rsidP="009C0714">
          <w:pPr>
            <w:pStyle w:val="Pieddepage"/>
            <w:jc w:val="right"/>
          </w:pPr>
          <w:r>
            <w:rPr>
              <w:color w:val="A6A6A6" w:themeColor="background1" w:themeShade="A6"/>
              <w:sz w:val="16"/>
              <w:szCs w:val="16"/>
            </w:rPr>
            <w:t>Jalon</w:t>
          </w:r>
        </w:p>
      </w:tc>
    </w:tr>
    <w:tr w:rsidR="00AF19F2" w14:paraId="2B1F36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5DFBD6C7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  <w:r w:rsidRPr="000E67DE">
            <w:rPr>
              <w:color w:val="A6A6A6" w:themeColor="background1" w:themeShade="A6"/>
              <w:sz w:val="16"/>
              <w:szCs w:val="16"/>
            </w:rPr>
            <w:t>CC BY-NC-SA</w:t>
          </w:r>
        </w:p>
      </w:tc>
      <w:tc>
        <w:tcPr>
          <w:tcW w:w="1000" w:type="pct"/>
          <w:vMerge/>
          <w:vAlign w:val="center"/>
        </w:tcPr>
        <w:p w14:paraId="216B8722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352BD9FA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6E560F41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76941CBB" w14:textId="1992460C" w:rsidR="009C0714" w:rsidRPr="003C79A5" w:rsidRDefault="00790ED5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>18/03/2025</w:t>
          </w:r>
        </w:p>
      </w:tc>
    </w:tr>
    <w:tr w:rsidR="00AF19F2" w14:paraId="1A46FB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67743338" w14:textId="1B72AA7C" w:rsidR="009C0714" w:rsidRPr="000E67DE" w:rsidRDefault="00155422" w:rsidP="009C0714">
          <w:pPr>
            <w:pStyle w:val="Pieddepage"/>
            <w:rPr>
              <w:rFonts w:cstheme="minorHAnsi"/>
              <w:color w:val="A6A6A6" w:themeColor="background1" w:themeShade="A6"/>
              <w:sz w:val="16"/>
              <w:szCs w:val="16"/>
            </w:rPr>
          </w:pPr>
          <w:r>
            <w:rPr>
              <w:rFonts w:cstheme="minorHAnsi"/>
              <w:color w:val="A6A6A6" w:themeColor="background1" w:themeShade="A6"/>
              <w:sz w:val="16"/>
              <w:szCs w:val="16"/>
            </w:rPr>
            <w:t>18/03/2025</w:t>
          </w:r>
        </w:p>
        <w:p w14:paraId="6FDDCB19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</w:p>
      </w:tc>
      <w:tc>
        <w:tcPr>
          <w:tcW w:w="1000" w:type="pct"/>
          <w:vMerge/>
          <w:vAlign w:val="center"/>
        </w:tcPr>
        <w:p w14:paraId="2AC58388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7653BF36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05DB6D69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4E01131C" w14:textId="05CCB197" w:rsidR="009C0714" w:rsidRDefault="000E67DE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 xml:space="preserve"> 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begin"/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instrText xml:space="preserve"> LASTSAVEDBY   \* MERGEFORMAT </w:instrTex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separate"/>
          </w:r>
          <w:r w:rsidR="00225DCF">
            <w:rPr>
              <w:rFonts w:cstheme="minorHAnsi"/>
              <w:i/>
              <w:iCs/>
              <w:noProof/>
              <w:color w:val="A6A6A6" w:themeColor="background1" w:themeShade="A6"/>
              <w:sz w:val="16"/>
              <w:szCs w:val="16"/>
            </w:rPr>
            <w:t>KONDA Eudes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end"/>
          </w:r>
        </w:p>
      </w:tc>
    </w:tr>
  </w:tbl>
  <w:p w14:paraId="30249D68" w14:textId="77777777" w:rsidR="001E761C" w:rsidRPr="009C0714" w:rsidRDefault="00F5151C" w:rsidP="009C0714">
    <w:pPr>
      <w:pStyle w:val="Pieddepage"/>
      <w:spacing w:line="240" w:lineRule="auto"/>
    </w:pPr>
    <w:r w:rsidRPr="0085077C">
      <w:rPr>
        <w:rFonts w:cstheme="minorHAnsi"/>
        <w:i/>
        <w:iCs/>
        <w:color w:val="A6A6A6" w:themeColor="background1" w:themeShade="A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9D4B" w14:textId="77777777" w:rsidR="00E5758C" w:rsidRDefault="00E5758C" w:rsidP="00A37D20">
      <w:r>
        <w:separator/>
      </w:r>
    </w:p>
  </w:footnote>
  <w:footnote w:type="continuationSeparator" w:id="0">
    <w:p w14:paraId="5CF67C5F" w14:textId="77777777" w:rsidR="00E5758C" w:rsidRDefault="00E5758C" w:rsidP="00A37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E2D0" w14:textId="4B9C5436" w:rsidR="00CC301C" w:rsidRPr="00984BA8" w:rsidRDefault="00000000" w:rsidP="003C3296">
    <w:pPr>
      <w:jc w:val="right"/>
      <w:rPr>
        <w:rFonts w:eastAsiaTheme="majorEastAsia"/>
        <w:b/>
        <w:i/>
        <w:color w:val="808080" w:themeColor="background1" w:themeShade="80"/>
      </w:rPr>
    </w:pPr>
    <w:sdt>
      <w:sdtPr>
        <w:rPr>
          <w:rFonts w:eastAsiaTheme="majorEastAsia"/>
          <w:b/>
          <w:i/>
          <w:color w:val="808080" w:themeColor="background1" w:themeShade="80"/>
        </w:rPr>
        <w:alias w:val="Titre "/>
        <w:tag w:val=""/>
        <w:id w:val="-1881430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b/>
            <w:i/>
            <w:color w:val="808080" w:themeColor="background1" w:themeShade="80"/>
          </w:rPr>
          <w:t>Algorithmie</w:t>
        </w:r>
      </w:sdtContent>
    </w:sdt>
    <w:r w:rsidR="009F7225" w:rsidRPr="002C1218">
      <w:rPr>
        <w:rFonts w:eastAsiaTheme="majorEastAsia"/>
        <w:b/>
        <w:i/>
        <w:color w:val="808080" w:themeColor="background1" w:themeShade="80"/>
      </w:rPr>
      <w:t xml:space="preserve"> </w:t>
    </w:r>
    <w:r w:rsidR="009F7225" w:rsidRPr="002C1218">
      <w:rPr>
        <w:rFonts w:eastAsiaTheme="majorEastAsia"/>
        <w:color w:val="808080" w:themeColor="background1" w:themeShade="80"/>
      </w:rPr>
      <w:t xml:space="preserve">| Page </w:t>
    </w:r>
    <w:r w:rsidR="009F7225" w:rsidRPr="002C1218">
      <w:rPr>
        <w:rFonts w:eastAsiaTheme="majorEastAsia"/>
        <w:b/>
        <w:color w:val="808080" w:themeColor="background1" w:themeShade="80"/>
      </w:rPr>
      <w:fldChar w:fldCharType="begin"/>
    </w:r>
    <w:r w:rsidR="009F7225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9F7225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9F7225" w:rsidRPr="002C1218">
      <w:rPr>
        <w:rFonts w:eastAsiaTheme="majorEastAsia"/>
        <w:b/>
        <w:color w:val="808080" w:themeColor="background1" w:themeShade="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E77"/>
    <w:multiLevelType w:val="hybridMultilevel"/>
    <w:tmpl w:val="7E8667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004F6"/>
    <w:multiLevelType w:val="hybridMultilevel"/>
    <w:tmpl w:val="8662FC08"/>
    <w:lvl w:ilvl="0" w:tplc="5B346322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482"/>
    <w:multiLevelType w:val="hybridMultilevel"/>
    <w:tmpl w:val="EB1C318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5955"/>
    <w:multiLevelType w:val="multilevel"/>
    <w:tmpl w:val="BC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0195"/>
    <w:multiLevelType w:val="hybridMultilevel"/>
    <w:tmpl w:val="953E11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9634E"/>
    <w:multiLevelType w:val="multilevel"/>
    <w:tmpl w:val="E38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10321"/>
    <w:multiLevelType w:val="hybridMultilevel"/>
    <w:tmpl w:val="6FB262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F10AA"/>
    <w:multiLevelType w:val="multilevel"/>
    <w:tmpl w:val="0FAA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C0000"/>
    <w:multiLevelType w:val="hybridMultilevel"/>
    <w:tmpl w:val="54E67F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E1EFB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75A89"/>
    <w:multiLevelType w:val="multilevel"/>
    <w:tmpl w:val="21A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87BA7"/>
    <w:multiLevelType w:val="hybridMultilevel"/>
    <w:tmpl w:val="5574B61E"/>
    <w:lvl w:ilvl="0" w:tplc="96A83C0E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E76C1"/>
    <w:multiLevelType w:val="hybridMultilevel"/>
    <w:tmpl w:val="837EE26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F5F6E"/>
    <w:multiLevelType w:val="hybridMultilevel"/>
    <w:tmpl w:val="C8304F28"/>
    <w:lvl w:ilvl="0" w:tplc="0464BB94">
      <w:start w:val="1"/>
      <w:numFmt w:val="upperLetter"/>
      <w:lvlText w:val="%1)"/>
      <w:lvlJc w:val="left"/>
      <w:pPr>
        <w:ind w:left="31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4" w15:restartNumberingAfterBreak="0">
    <w:nsid w:val="639468C5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30134"/>
    <w:multiLevelType w:val="hybridMultilevel"/>
    <w:tmpl w:val="9D6248E2"/>
    <w:lvl w:ilvl="0" w:tplc="EC5AD82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421E0"/>
    <w:multiLevelType w:val="hybridMultilevel"/>
    <w:tmpl w:val="1652BF20"/>
    <w:lvl w:ilvl="0" w:tplc="4D26F9C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51406"/>
    <w:multiLevelType w:val="hybridMultilevel"/>
    <w:tmpl w:val="704C92DC"/>
    <w:lvl w:ilvl="0" w:tplc="44365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C3E27"/>
    <w:multiLevelType w:val="hybridMultilevel"/>
    <w:tmpl w:val="7E8667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16397">
    <w:abstractNumId w:val="16"/>
  </w:num>
  <w:num w:numId="2" w16cid:durableId="1691487011">
    <w:abstractNumId w:val="4"/>
  </w:num>
  <w:num w:numId="3" w16cid:durableId="1744987748">
    <w:abstractNumId w:val="6"/>
  </w:num>
  <w:num w:numId="4" w16cid:durableId="1399982992">
    <w:abstractNumId w:val="8"/>
  </w:num>
  <w:num w:numId="5" w16cid:durableId="1856995158">
    <w:abstractNumId w:val="15"/>
  </w:num>
  <w:num w:numId="6" w16cid:durableId="1749033360">
    <w:abstractNumId w:val="12"/>
  </w:num>
  <w:num w:numId="7" w16cid:durableId="1264846300">
    <w:abstractNumId w:val="9"/>
  </w:num>
  <w:num w:numId="8" w16cid:durableId="809135938">
    <w:abstractNumId w:val="2"/>
  </w:num>
  <w:num w:numId="9" w16cid:durableId="1984118619">
    <w:abstractNumId w:val="0"/>
  </w:num>
  <w:num w:numId="10" w16cid:durableId="647514064">
    <w:abstractNumId w:val="18"/>
  </w:num>
  <w:num w:numId="11" w16cid:durableId="1131442431">
    <w:abstractNumId w:val="5"/>
  </w:num>
  <w:num w:numId="12" w16cid:durableId="280499420">
    <w:abstractNumId w:val="14"/>
  </w:num>
  <w:num w:numId="13" w16cid:durableId="2045445161">
    <w:abstractNumId w:val="11"/>
  </w:num>
  <w:num w:numId="14" w16cid:durableId="991371590">
    <w:abstractNumId w:val="1"/>
  </w:num>
  <w:num w:numId="15" w16cid:durableId="560292726">
    <w:abstractNumId w:val="13"/>
  </w:num>
  <w:num w:numId="16" w16cid:durableId="324210699">
    <w:abstractNumId w:val="17"/>
  </w:num>
  <w:num w:numId="17" w16cid:durableId="1698702779">
    <w:abstractNumId w:val="10"/>
  </w:num>
  <w:num w:numId="18" w16cid:durableId="963342964">
    <w:abstractNumId w:val="7"/>
  </w:num>
  <w:num w:numId="19" w16cid:durableId="385376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E4"/>
    <w:rsid w:val="00004A4F"/>
    <w:rsid w:val="00010006"/>
    <w:rsid w:val="000114B3"/>
    <w:rsid w:val="00011987"/>
    <w:rsid w:val="00013DAF"/>
    <w:rsid w:val="00014139"/>
    <w:rsid w:val="00015780"/>
    <w:rsid w:val="00016A68"/>
    <w:rsid w:val="0002167D"/>
    <w:rsid w:val="00022081"/>
    <w:rsid w:val="00022872"/>
    <w:rsid w:val="00022D6C"/>
    <w:rsid w:val="000277FF"/>
    <w:rsid w:val="00030F49"/>
    <w:rsid w:val="00031382"/>
    <w:rsid w:val="00031DA6"/>
    <w:rsid w:val="00032E50"/>
    <w:rsid w:val="00033F4A"/>
    <w:rsid w:val="00035A4B"/>
    <w:rsid w:val="000370B1"/>
    <w:rsid w:val="00040D4E"/>
    <w:rsid w:val="00041EA5"/>
    <w:rsid w:val="000440EE"/>
    <w:rsid w:val="0004552B"/>
    <w:rsid w:val="00046EC1"/>
    <w:rsid w:val="00047168"/>
    <w:rsid w:val="00052E4C"/>
    <w:rsid w:val="00053F42"/>
    <w:rsid w:val="00056AF7"/>
    <w:rsid w:val="000575EF"/>
    <w:rsid w:val="0006111D"/>
    <w:rsid w:val="000627AF"/>
    <w:rsid w:val="00070110"/>
    <w:rsid w:val="00074A7F"/>
    <w:rsid w:val="00075836"/>
    <w:rsid w:val="00077340"/>
    <w:rsid w:val="0008331B"/>
    <w:rsid w:val="0008415B"/>
    <w:rsid w:val="00084DDC"/>
    <w:rsid w:val="0008576C"/>
    <w:rsid w:val="00085DAB"/>
    <w:rsid w:val="000869AF"/>
    <w:rsid w:val="0008783E"/>
    <w:rsid w:val="000926EA"/>
    <w:rsid w:val="000956DD"/>
    <w:rsid w:val="000A16AF"/>
    <w:rsid w:val="000A52AB"/>
    <w:rsid w:val="000B0310"/>
    <w:rsid w:val="000B1D94"/>
    <w:rsid w:val="000B6978"/>
    <w:rsid w:val="000B6ED9"/>
    <w:rsid w:val="000B7483"/>
    <w:rsid w:val="000D2D08"/>
    <w:rsid w:val="000D3F70"/>
    <w:rsid w:val="000D4A74"/>
    <w:rsid w:val="000D5147"/>
    <w:rsid w:val="000D5530"/>
    <w:rsid w:val="000D771F"/>
    <w:rsid w:val="000D7A61"/>
    <w:rsid w:val="000E01C4"/>
    <w:rsid w:val="000E2FEB"/>
    <w:rsid w:val="000E47A9"/>
    <w:rsid w:val="000E5BC1"/>
    <w:rsid w:val="000E67DE"/>
    <w:rsid w:val="000F1851"/>
    <w:rsid w:val="000F3429"/>
    <w:rsid w:val="000F68FF"/>
    <w:rsid w:val="000F7298"/>
    <w:rsid w:val="000F73AC"/>
    <w:rsid w:val="0010048B"/>
    <w:rsid w:val="00104200"/>
    <w:rsid w:val="00106A7E"/>
    <w:rsid w:val="00112950"/>
    <w:rsid w:val="0011726C"/>
    <w:rsid w:val="001247C8"/>
    <w:rsid w:val="00126791"/>
    <w:rsid w:val="00130A12"/>
    <w:rsid w:val="00130C6F"/>
    <w:rsid w:val="001322FB"/>
    <w:rsid w:val="001325AA"/>
    <w:rsid w:val="00134DCE"/>
    <w:rsid w:val="001351FF"/>
    <w:rsid w:val="00135EEC"/>
    <w:rsid w:val="00136BE5"/>
    <w:rsid w:val="001377E6"/>
    <w:rsid w:val="0014423A"/>
    <w:rsid w:val="0014787F"/>
    <w:rsid w:val="001478ED"/>
    <w:rsid w:val="00150F5D"/>
    <w:rsid w:val="0015125E"/>
    <w:rsid w:val="001524C1"/>
    <w:rsid w:val="00155422"/>
    <w:rsid w:val="00157BE8"/>
    <w:rsid w:val="00174E01"/>
    <w:rsid w:val="00181BA3"/>
    <w:rsid w:val="001824D8"/>
    <w:rsid w:val="00190D49"/>
    <w:rsid w:val="00191185"/>
    <w:rsid w:val="00191B3F"/>
    <w:rsid w:val="00192672"/>
    <w:rsid w:val="00193190"/>
    <w:rsid w:val="001940C6"/>
    <w:rsid w:val="00195E9D"/>
    <w:rsid w:val="001963EC"/>
    <w:rsid w:val="00197C28"/>
    <w:rsid w:val="001A09BF"/>
    <w:rsid w:val="001A158A"/>
    <w:rsid w:val="001A6110"/>
    <w:rsid w:val="001A7B3C"/>
    <w:rsid w:val="001B0BDA"/>
    <w:rsid w:val="001B1F41"/>
    <w:rsid w:val="001B2C3F"/>
    <w:rsid w:val="001B4787"/>
    <w:rsid w:val="001B519C"/>
    <w:rsid w:val="001C24B3"/>
    <w:rsid w:val="001C2C93"/>
    <w:rsid w:val="001C40D3"/>
    <w:rsid w:val="001D177A"/>
    <w:rsid w:val="001D2D80"/>
    <w:rsid w:val="001D37CB"/>
    <w:rsid w:val="001D6D48"/>
    <w:rsid w:val="001D6D60"/>
    <w:rsid w:val="001E0E6F"/>
    <w:rsid w:val="001E1DB0"/>
    <w:rsid w:val="001E3D02"/>
    <w:rsid w:val="001E4FA6"/>
    <w:rsid w:val="001E6426"/>
    <w:rsid w:val="001E69C5"/>
    <w:rsid w:val="001E761C"/>
    <w:rsid w:val="001F0301"/>
    <w:rsid w:val="001F4886"/>
    <w:rsid w:val="001F5F1A"/>
    <w:rsid w:val="00201AD6"/>
    <w:rsid w:val="002030A5"/>
    <w:rsid w:val="0020668F"/>
    <w:rsid w:val="0020797D"/>
    <w:rsid w:val="0021487A"/>
    <w:rsid w:val="00216479"/>
    <w:rsid w:val="00216794"/>
    <w:rsid w:val="0021772B"/>
    <w:rsid w:val="00223A92"/>
    <w:rsid w:val="00225DCF"/>
    <w:rsid w:val="00225E8A"/>
    <w:rsid w:val="00227747"/>
    <w:rsid w:val="00235F40"/>
    <w:rsid w:val="00236165"/>
    <w:rsid w:val="00241CFB"/>
    <w:rsid w:val="00243C5E"/>
    <w:rsid w:val="0024590D"/>
    <w:rsid w:val="002524CC"/>
    <w:rsid w:val="00253551"/>
    <w:rsid w:val="002547AF"/>
    <w:rsid w:val="002555DF"/>
    <w:rsid w:val="00255698"/>
    <w:rsid w:val="002570D1"/>
    <w:rsid w:val="00257CE1"/>
    <w:rsid w:val="0026021D"/>
    <w:rsid w:val="00260CCA"/>
    <w:rsid w:val="00263655"/>
    <w:rsid w:val="00265C61"/>
    <w:rsid w:val="00267EA8"/>
    <w:rsid w:val="0027017A"/>
    <w:rsid w:val="002742F1"/>
    <w:rsid w:val="002758F6"/>
    <w:rsid w:val="00280358"/>
    <w:rsid w:val="00281407"/>
    <w:rsid w:val="00282EA0"/>
    <w:rsid w:val="00284016"/>
    <w:rsid w:val="00285459"/>
    <w:rsid w:val="00287DDA"/>
    <w:rsid w:val="00290F65"/>
    <w:rsid w:val="00291346"/>
    <w:rsid w:val="00291DB0"/>
    <w:rsid w:val="002948A5"/>
    <w:rsid w:val="002966D6"/>
    <w:rsid w:val="00297350"/>
    <w:rsid w:val="002976DE"/>
    <w:rsid w:val="002A0528"/>
    <w:rsid w:val="002A242E"/>
    <w:rsid w:val="002A6A28"/>
    <w:rsid w:val="002A739D"/>
    <w:rsid w:val="002A798B"/>
    <w:rsid w:val="002B1AEE"/>
    <w:rsid w:val="002B5A68"/>
    <w:rsid w:val="002B62D3"/>
    <w:rsid w:val="002C11C7"/>
    <w:rsid w:val="002C1218"/>
    <w:rsid w:val="002C14C3"/>
    <w:rsid w:val="002C2AFE"/>
    <w:rsid w:val="002C5991"/>
    <w:rsid w:val="002D4F34"/>
    <w:rsid w:val="002E226B"/>
    <w:rsid w:val="002E4F60"/>
    <w:rsid w:val="002E7D7F"/>
    <w:rsid w:val="002F730E"/>
    <w:rsid w:val="002F77BB"/>
    <w:rsid w:val="003011EA"/>
    <w:rsid w:val="00305190"/>
    <w:rsid w:val="00306AB0"/>
    <w:rsid w:val="003106A1"/>
    <w:rsid w:val="00311A47"/>
    <w:rsid w:val="003153C3"/>
    <w:rsid w:val="00316C2B"/>
    <w:rsid w:val="0031774D"/>
    <w:rsid w:val="00321726"/>
    <w:rsid w:val="0032256C"/>
    <w:rsid w:val="0032337A"/>
    <w:rsid w:val="00331F12"/>
    <w:rsid w:val="00341D55"/>
    <w:rsid w:val="00343BE5"/>
    <w:rsid w:val="0034580F"/>
    <w:rsid w:val="0034709F"/>
    <w:rsid w:val="00354BC2"/>
    <w:rsid w:val="00357358"/>
    <w:rsid w:val="00357A0E"/>
    <w:rsid w:val="0036101D"/>
    <w:rsid w:val="0036420E"/>
    <w:rsid w:val="003657DA"/>
    <w:rsid w:val="00367BE5"/>
    <w:rsid w:val="00370D07"/>
    <w:rsid w:val="003715B0"/>
    <w:rsid w:val="003724E9"/>
    <w:rsid w:val="003808C1"/>
    <w:rsid w:val="0038372B"/>
    <w:rsid w:val="003837C1"/>
    <w:rsid w:val="00387238"/>
    <w:rsid w:val="003876BB"/>
    <w:rsid w:val="00390C58"/>
    <w:rsid w:val="003A4A25"/>
    <w:rsid w:val="003A52E4"/>
    <w:rsid w:val="003A76A4"/>
    <w:rsid w:val="003B07F9"/>
    <w:rsid w:val="003B20AF"/>
    <w:rsid w:val="003B3475"/>
    <w:rsid w:val="003B3F5E"/>
    <w:rsid w:val="003B406B"/>
    <w:rsid w:val="003B4A86"/>
    <w:rsid w:val="003B6135"/>
    <w:rsid w:val="003B725E"/>
    <w:rsid w:val="003C3296"/>
    <w:rsid w:val="003C4923"/>
    <w:rsid w:val="003C79A5"/>
    <w:rsid w:val="003D1F49"/>
    <w:rsid w:val="003D4E55"/>
    <w:rsid w:val="003D660E"/>
    <w:rsid w:val="003E6577"/>
    <w:rsid w:val="003F3176"/>
    <w:rsid w:val="003F3CEF"/>
    <w:rsid w:val="003F46DE"/>
    <w:rsid w:val="004019AA"/>
    <w:rsid w:val="00402634"/>
    <w:rsid w:val="00403E93"/>
    <w:rsid w:val="0040472D"/>
    <w:rsid w:val="00404AE3"/>
    <w:rsid w:val="00404B85"/>
    <w:rsid w:val="00406C5E"/>
    <w:rsid w:val="00406EE1"/>
    <w:rsid w:val="004134B4"/>
    <w:rsid w:val="00414C38"/>
    <w:rsid w:val="00414D0D"/>
    <w:rsid w:val="00420ECD"/>
    <w:rsid w:val="00423530"/>
    <w:rsid w:val="00423C48"/>
    <w:rsid w:val="004251CD"/>
    <w:rsid w:val="004279F5"/>
    <w:rsid w:val="004345EA"/>
    <w:rsid w:val="0043666B"/>
    <w:rsid w:val="0044168E"/>
    <w:rsid w:val="004418F1"/>
    <w:rsid w:val="00441A59"/>
    <w:rsid w:val="00443CDF"/>
    <w:rsid w:val="004473A1"/>
    <w:rsid w:val="00466D23"/>
    <w:rsid w:val="004676A9"/>
    <w:rsid w:val="00471128"/>
    <w:rsid w:val="00477A50"/>
    <w:rsid w:val="00481652"/>
    <w:rsid w:val="004871E7"/>
    <w:rsid w:val="0049511C"/>
    <w:rsid w:val="00495283"/>
    <w:rsid w:val="00497E28"/>
    <w:rsid w:val="004A15F2"/>
    <w:rsid w:val="004A25C5"/>
    <w:rsid w:val="004A27E1"/>
    <w:rsid w:val="004A4C54"/>
    <w:rsid w:val="004A7034"/>
    <w:rsid w:val="004B096A"/>
    <w:rsid w:val="004B39B0"/>
    <w:rsid w:val="004B6D28"/>
    <w:rsid w:val="004C045E"/>
    <w:rsid w:val="004C1ABD"/>
    <w:rsid w:val="004C55A4"/>
    <w:rsid w:val="004D1D1E"/>
    <w:rsid w:val="004D259A"/>
    <w:rsid w:val="004D4D0E"/>
    <w:rsid w:val="004D5848"/>
    <w:rsid w:val="004D59F6"/>
    <w:rsid w:val="004D682B"/>
    <w:rsid w:val="004E071D"/>
    <w:rsid w:val="004E1632"/>
    <w:rsid w:val="004E3305"/>
    <w:rsid w:val="004E418D"/>
    <w:rsid w:val="004F09F3"/>
    <w:rsid w:val="004F0DF2"/>
    <w:rsid w:val="004F5670"/>
    <w:rsid w:val="005010CD"/>
    <w:rsid w:val="00501557"/>
    <w:rsid w:val="005024FC"/>
    <w:rsid w:val="0050313B"/>
    <w:rsid w:val="00503A7E"/>
    <w:rsid w:val="00503CD9"/>
    <w:rsid w:val="00506012"/>
    <w:rsid w:val="0050705E"/>
    <w:rsid w:val="0051391B"/>
    <w:rsid w:val="005154BC"/>
    <w:rsid w:val="00524D9A"/>
    <w:rsid w:val="00530C1E"/>
    <w:rsid w:val="00531D48"/>
    <w:rsid w:val="00532069"/>
    <w:rsid w:val="0053674B"/>
    <w:rsid w:val="00544D73"/>
    <w:rsid w:val="00544E48"/>
    <w:rsid w:val="00551555"/>
    <w:rsid w:val="00551626"/>
    <w:rsid w:val="00551733"/>
    <w:rsid w:val="00551FF8"/>
    <w:rsid w:val="00553A26"/>
    <w:rsid w:val="00554D28"/>
    <w:rsid w:val="00556355"/>
    <w:rsid w:val="005566AC"/>
    <w:rsid w:val="005568CD"/>
    <w:rsid w:val="00556F82"/>
    <w:rsid w:val="00561D1B"/>
    <w:rsid w:val="00564560"/>
    <w:rsid w:val="00565F3B"/>
    <w:rsid w:val="00567654"/>
    <w:rsid w:val="005719F8"/>
    <w:rsid w:val="0057303B"/>
    <w:rsid w:val="005769B3"/>
    <w:rsid w:val="00577138"/>
    <w:rsid w:val="00582983"/>
    <w:rsid w:val="00584537"/>
    <w:rsid w:val="00585472"/>
    <w:rsid w:val="00586E2A"/>
    <w:rsid w:val="005901FE"/>
    <w:rsid w:val="005908DE"/>
    <w:rsid w:val="00591CFD"/>
    <w:rsid w:val="005938E3"/>
    <w:rsid w:val="005941F0"/>
    <w:rsid w:val="005A64C7"/>
    <w:rsid w:val="005B02EE"/>
    <w:rsid w:val="005C209D"/>
    <w:rsid w:val="005C48A3"/>
    <w:rsid w:val="005C50AC"/>
    <w:rsid w:val="005C5A7D"/>
    <w:rsid w:val="005C781C"/>
    <w:rsid w:val="005D035F"/>
    <w:rsid w:val="005D0573"/>
    <w:rsid w:val="005D2600"/>
    <w:rsid w:val="005D4D41"/>
    <w:rsid w:val="005D6BEC"/>
    <w:rsid w:val="005D7D27"/>
    <w:rsid w:val="005E1690"/>
    <w:rsid w:val="005E21B4"/>
    <w:rsid w:val="005E3345"/>
    <w:rsid w:val="005E3424"/>
    <w:rsid w:val="005E459E"/>
    <w:rsid w:val="005F1543"/>
    <w:rsid w:val="005F427B"/>
    <w:rsid w:val="005F77BA"/>
    <w:rsid w:val="0060253E"/>
    <w:rsid w:val="00602E95"/>
    <w:rsid w:val="00606720"/>
    <w:rsid w:val="006067C4"/>
    <w:rsid w:val="00606A23"/>
    <w:rsid w:val="00606DEF"/>
    <w:rsid w:val="00607563"/>
    <w:rsid w:val="00611C81"/>
    <w:rsid w:val="00612E12"/>
    <w:rsid w:val="006130BD"/>
    <w:rsid w:val="00614643"/>
    <w:rsid w:val="0061576B"/>
    <w:rsid w:val="00615FCA"/>
    <w:rsid w:val="006177DB"/>
    <w:rsid w:val="006203A7"/>
    <w:rsid w:val="006218F3"/>
    <w:rsid w:val="006226BF"/>
    <w:rsid w:val="006234C8"/>
    <w:rsid w:val="006267E4"/>
    <w:rsid w:val="006277C7"/>
    <w:rsid w:val="00630FCB"/>
    <w:rsid w:val="00632625"/>
    <w:rsid w:val="0063380B"/>
    <w:rsid w:val="00635CF1"/>
    <w:rsid w:val="0064323F"/>
    <w:rsid w:val="00644060"/>
    <w:rsid w:val="00644B72"/>
    <w:rsid w:val="006458B7"/>
    <w:rsid w:val="0064608C"/>
    <w:rsid w:val="0065165F"/>
    <w:rsid w:val="00651DF7"/>
    <w:rsid w:val="00655F2C"/>
    <w:rsid w:val="006649FD"/>
    <w:rsid w:val="00666306"/>
    <w:rsid w:val="00667A9E"/>
    <w:rsid w:val="00670FB8"/>
    <w:rsid w:val="00672D43"/>
    <w:rsid w:val="00674A2E"/>
    <w:rsid w:val="00674CA0"/>
    <w:rsid w:val="0067708C"/>
    <w:rsid w:val="006778E4"/>
    <w:rsid w:val="006800C8"/>
    <w:rsid w:val="00686E43"/>
    <w:rsid w:val="00687766"/>
    <w:rsid w:val="00687BAE"/>
    <w:rsid w:val="00691D82"/>
    <w:rsid w:val="00694953"/>
    <w:rsid w:val="00697CF1"/>
    <w:rsid w:val="006A0C72"/>
    <w:rsid w:val="006A295A"/>
    <w:rsid w:val="006A5CF9"/>
    <w:rsid w:val="006B6243"/>
    <w:rsid w:val="006B6269"/>
    <w:rsid w:val="006C1FE9"/>
    <w:rsid w:val="006C4E31"/>
    <w:rsid w:val="006C74A9"/>
    <w:rsid w:val="006C7576"/>
    <w:rsid w:val="006D28C4"/>
    <w:rsid w:val="006D688B"/>
    <w:rsid w:val="006E0D11"/>
    <w:rsid w:val="006E3326"/>
    <w:rsid w:val="006E53A2"/>
    <w:rsid w:val="006E554A"/>
    <w:rsid w:val="006F09B5"/>
    <w:rsid w:val="006F17BC"/>
    <w:rsid w:val="006F1BDA"/>
    <w:rsid w:val="006F6874"/>
    <w:rsid w:val="00702D5E"/>
    <w:rsid w:val="0070516F"/>
    <w:rsid w:val="00707B5F"/>
    <w:rsid w:val="00707C9A"/>
    <w:rsid w:val="00710154"/>
    <w:rsid w:val="007107DC"/>
    <w:rsid w:val="007118EB"/>
    <w:rsid w:val="00716C8A"/>
    <w:rsid w:val="00724466"/>
    <w:rsid w:val="007244A6"/>
    <w:rsid w:val="007353CF"/>
    <w:rsid w:val="007400E7"/>
    <w:rsid w:val="0074020B"/>
    <w:rsid w:val="00740FB6"/>
    <w:rsid w:val="00743D71"/>
    <w:rsid w:val="00746C1F"/>
    <w:rsid w:val="0075037C"/>
    <w:rsid w:val="0075365F"/>
    <w:rsid w:val="00753C39"/>
    <w:rsid w:val="007563DA"/>
    <w:rsid w:val="00757259"/>
    <w:rsid w:val="00763132"/>
    <w:rsid w:val="007636CC"/>
    <w:rsid w:val="00764F4B"/>
    <w:rsid w:val="00770A6D"/>
    <w:rsid w:val="00770E81"/>
    <w:rsid w:val="00772326"/>
    <w:rsid w:val="007738B7"/>
    <w:rsid w:val="00775458"/>
    <w:rsid w:val="00782BA2"/>
    <w:rsid w:val="00782E7F"/>
    <w:rsid w:val="00783223"/>
    <w:rsid w:val="00790ED5"/>
    <w:rsid w:val="00792C06"/>
    <w:rsid w:val="007A0A31"/>
    <w:rsid w:val="007A228E"/>
    <w:rsid w:val="007A2F04"/>
    <w:rsid w:val="007A7E89"/>
    <w:rsid w:val="007A7FE3"/>
    <w:rsid w:val="007B0E80"/>
    <w:rsid w:val="007B2EEB"/>
    <w:rsid w:val="007C1EAB"/>
    <w:rsid w:val="007C485C"/>
    <w:rsid w:val="007D36B0"/>
    <w:rsid w:val="007D5326"/>
    <w:rsid w:val="007D6812"/>
    <w:rsid w:val="007E1CED"/>
    <w:rsid w:val="007E523E"/>
    <w:rsid w:val="007E5CF2"/>
    <w:rsid w:val="007E61BA"/>
    <w:rsid w:val="007F28C7"/>
    <w:rsid w:val="007F7BF3"/>
    <w:rsid w:val="008000D7"/>
    <w:rsid w:val="0080112A"/>
    <w:rsid w:val="008028A4"/>
    <w:rsid w:val="00802E6F"/>
    <w:rsid w:val="00804BEC"/>
    <w:rsid w:val="0080621A"/>
    <w:rsid w:val="00810365"/>
    <w:rsid w:val="008107D2"/>
    <w:rsid w:val="008139A4"/>
    <w:rsid w:val="00813F71"/>
    <w:rsid w:val="0082177A"/>
    <w:rsid w:val="008235CF"/>
    <w:rsid w:val="00827CED"/>
    <w:rsid w:val="008306CD"/>
    <w:rsid w:val="00831AF5"/>
    <w:rsid w:val="00831C05"/>
    <w:rsid w:val="008344D5"/>
    <w:rsid w:val="00834AFD"/>
    <w:rsid w:val="00836F0D"/>
    <w:rsid w:val="00844966"/>
    <w:rsid w:val="00844AF6"/>
    <w:rsid w:val="008463C6"/>
    <w:rsid w:val="0085077C"/>
    <w:rsid w:val="00852946"/>
    <w:rsid w:val="008569A3"/>
    <w:rsid w:val="00857256"/>
    <w:rsid w:val="0085767F"/>
    <w:rsid w:val="00860132"/>
    <w:rsid w:val="00861C97"/>
    <w:rsid w:val="0086352A"/>
    <w:rsid w:val="00866DDD"/>
    <w:rsid w:val="00870169"/>
    <w:rsid w:val="008702BA"/>
    <w:rsid w:val="00873A9D"/>
    <w:rsid w:val="008759BB"/>
    <w:rsid w:val="008760F5"/>
    <w:rsid w:val="008761FC"/>
    <w:rsid w:val="00884C3B"/>
    <w:rsid w:val="00887749"/>
    <w:rsid w:val="00894020"/>
    <w:rsid w:val="00897799"/>
    <w:rsid w:val="00897B84"/>
    <w:rsid w:val="008A2BBA"/>
    <w:rsid w:val="008B0E98"/>
    <w:rsid w:val="008B27CD"/>
    <w:rsid w:val="008B2879"/>
    <w:rsid w:val="008B4CB4"/>
    <w:rsid w:val="008B56A2"/>
    <w:rsid w:val="008B729C"/>
    <w:rsid w:val="008C0094"/>
    <w:rsid w:val="008C01C0"/>
    <w:rsid w:val="008C0A66"/>
    <w:rsid w:val="008C1D8A"/>
    <w:rsid w:val="008C27E5"/>
    <w:rsid w:val="008C533E"/>
    <w:rsid w:val="008C5A96"/>
    <w:rsid w:val="008C637C"/>
    <w:rsid w:val="008D4DA8"/>
    <w:rsid w:val="008D6672"/>
    <w:rsid w:val="008D6C74"/>
    <w:rsid w:val="008D6E38"/>
    <w:rsid w:val="008E2B1D"/>
    <w:rsid w:val="008E5BE0"/>
    <w:rsid w:val="008F028F"/>
    <w:rsid w:val="008F0B00"/>
    <w:rsid w:val="008F1A21"/>
    <w:rsid w:val="008F4030"/>
    <w:rsid w:val="009039AA"/>
    <w:rsid w:val="009049E6"/>
    <w:rsid w:val="00907E7E"/>
    <w:rsid w:val="009129A3"/>
    <w:rsid w:val="00913040"/>
    <w:rsid w:val="009177ED"/>
    <w:rsid w:val="00922E3C"/>
    <w:rsid w:val="0092419D"/>
    <w:rsid w:val="00924F1D"/>
    <w:rsid w:val="009260DE"/>
    <w:rsid w:val="00927F6E"/>
    <w:rsid w:val="009326D9"/>
    <w:rsid w:val="00935E69"/>
    <w:rsid w:val="00937CFA"/>
    <w:rsid w:val="00940825"/>
    <w:rsid w:val="00940ABA"/>
    <w:rsid w:val="009412AD"/>
    <w:rsid w:val="009412DF"/>
    <w:rsid w:val="00943AF6"/>
    <w:rsid w:val="00951725"/>
    <w:rsid w:val="009542ED"/>
    <w:rsid w:val="0096131C"/>
    <w:rsid w:val="0096301F"/>
    <w:rsid w:val="00964599"/>
    <w:rsid w:val="009677E9"/>
    <w:rsid w:val="00984BA8"/>
    <w:rsid w:val="00985038"/>
    <w:rsid w:val="00990ECC"/>
    <w:rsid w:val="00991988"/>
    <w:rsid w:val="00995804"/>
    <w:rsid w:val="00996384"/>
    <w:rsid w:val="009A05CA"/>
    <w:rsid w:val="009A07C1"/>
    <w:rsid w:val="009A0C51"/>
    <w:rsid w:val="009A3EAE"/>
    <w:rsid w:val="009A4CDD"/>
    <w:rsid w:val="009A5A45"/>
    <w:rsid w:val="009A6D8B"/>
    <w:rsid w:val="009B1879"/>
    <w:rsid w:val="009B4434"/>
    <w:rsid w:val="009B6329"/>
    <w:rsid w:val="009B7159"/>
    <w:rsid w:val="009C0714"/>
    <w:rsid w:val="009C52B2"/>
    <w:rsid w:val="009C5A63"/>
    <w:rsid w:val="009C750E"/>
    <w:rsid w:val="009D42DC"/>
    <w:rsid w:val="009D5BA4"/>
    <w:rsid w:val="009D74C2"/>
    <w:rsid w:val="009D7A31"/>
    <w:rsid w:val="009E00FC"/>
    <w:rsid w:val="009E1015"/>
    <w:rsid w:val="009E318C"/>
    <w:rsid w:val="009E7C1F"/>
    <w:rsid w:val="009F23F1"/>
    <w:rsid w:val="009F2F97"/>
    <w:rsid w:val="009F458F"/>
    <w:rsid w:val="009F582A"/>
    <w:rsid w:val="009F695C"/>
    <w:rsid w:val="009F7225"/>
    <w:rsid w:val="009F7F91"/>
    <w:rsid w:val="00A01248"/>
    <w:rsid w:val="00A02328"/>
    <w:rsid w:val="00A101A2"/>
    <w:rsid w:val="00A105A9"/>
    <w:rsid w:val="00A13545"/>
    <w:rsid w:val="00A22976"/>
    <w:rsid w:val="00A230EF"/>
    <w:rsid w:val="00A23634"/>
    <w:rsid w:val="00A25407"/>
    <w:rsid w:val="00A31363"/>
    <w:rsid w:val="00A35621"/>
    <w:rsid w:val="00A36BF5"/>
    <w:rsid w:val="00A37D20"/>
    <w:rsid w:val="00A37FCE"/>
    <w:rsid w:val="00A4050D"/>
    <w:rsid w:val="00A422A2"/>
    <w:rsid w:val="00A43A6E"/>
    <w:rsid w:val="00A449C1"/>
    <w:rsid w:val="00A471C1"/>
    <w:rsid w:val="00A55B6D"/>
    <w:rsid w:val="00A61061"/>
    <w:rsid w:val="00A62072"/>
    <w:rsid w:val="00A63F53"/>
    <w:rsid w:val="00A709D4"/>
    <w:rsid w:val="00A720C0"/>
    <w:rsid w:val="00A73A42"/>
    <w:rsid w:val="00A7496C"/>
    <w:rsid w:val="00A75013"/>
    <w:rsid w:val="00A811AE"/>
    <w:rsid w:val="00A82176"/>
    <w:rsid w:val="00A862E4"/>
    <w:rsid w:val="00A870F4"/>
    <w:rsid w:val="00A916B3"/>
    <w:rsid w:val="00A97181"/>
    <w:rsid w:val="00A97AA1"/>
    <w:rsid w:val="00A97E79"/>
    <w:rsid w:val="00AA09C0"/>
    <w:rsid w:val="00AA159A"/>
    <w:rsid w:val="00AA20DB"/>
    <w:rsid w:val="00AA4B64"/>
    <w:rsid w:val="00AA4F24"/>
    <w:rsid w:val="00AA6CC2"/>
    <w:rsid w:val="00AA6CE7"/>
    <w:rsid w:val="00AB3FA3"/>
    <w:rsid w:val="00AB433F"/>
    <w:rsid w:val="00AB5B1D"/>
    <w:rsid w:val="00AC118F"/>
    <w:rsid w:val="00AC627B"/>
    <w:rsid w:val="00AC66F3"/>
    <w:rsid w:val="00AC6CF5"/>
    <w:rsid w:val="00AD54F7"/>
    <w:rsid w:val="00AD7AA5"/>
    <w:rsid w:val="00AD7C1B"/>
    <w:rsid w:val="00AE012A"/>
    <w:rsid w:val="00AE2532"/>
    <w:rsid w:val="00AE56F1"/>
    <w:rsid w:val="00AF11B7"/>
    <w:rsid w:val="00AF1782"/>
    <w:rsid w:val="00AF183D"/>
    <w:rsid w:val="00AF19F2"/>
    <w:rsid w:val="00AF3DEB"/>
    <w:rsid w:val="00AF712C"/>
    <w:rsid w:val="00AF73D9"/>
    <w:rsid w:val="00AF7635"/>
    <w:rsid w:val="00AF79AA"/>
    <w:rsid w:val="00AF7D68"/>
    <w:rsid w:val="00B058F5"/>
    <w:rsid w:val="00B05C66"/>
    <w:rsid w:val="00B110BF"/>
    <w:rsid w:val="00B11130"/>
    <w:rsid w:val="00B13296"/>
    <w:rsid w:val="00B155DC"/>
    <w:rsid w:val="00B16FA1"/>
    <w:rsid w:val="00B25FE2"/>
    <w:rsid w:val="00B27412"/>
    <w:rsid w:val="00B2769D"/>
    <w:rsid w:val="00B30A8C"/>
    <w:rsid w:val="00B3365D"/>
    <w:rsid w:val="00B34176"/>
    <w:rsid w:val="00B34D6F"/>
    <w:rsid w:val="00B35C4B"/>
    <w:rsid w:val="00B42D57"/>
    <w:rsid w:val="00B47DBC"/>
    <w:rsid w:val="00B50ADB"/>
    <w:rsid w:val="00B573A1"/>
    <w:rsid w:val="00B61CD4"/>
    <w:rsid w:val="00B63688"/>
    <w:rsid w:val="00B63959"/>
    <w:rsid w:val="00B71085"/>
    <w:rsid w:val="00B71C9E"/>
    <w:rsid w:val="00B75250"/>
    <w:rsid w:val="00B80808"/>
    <w:rsid w:val="00B84BAC"/>
    <w:rsid w:val="00B864E2"/>
    <w:rsid w:val="00B86C3B"/>
    <w:rsid w:val="00B86EAC"/>
    <w:rsid w:val="00B86F4D"/>
    <w:rsid w:val="00B87662"/>
    <w:rsid w:val="00B87950"/>
    <w:rsid w:val="00B924BA"/>
    <w:rsid w:val="00B92D0D"/>
    <w:rsid w:val="00B94F71"/>
    <w:rsid w:val="00B952B4"/>
    <w:rsid w:val="00B96994"/>
    <w:rsid w:val="00B96AEB"/>
    <w:rsid w:val="00B97209"/>
    <w:rsid w:val="00BA0592"/>
    <w:rsid w:val="00BA2956"/>
    <w:rsid w:val="00BA5CDE"/>
    <w:rsid w:val="00BA6CCB"/>
    <w:rsid w:val="00BB1576"/>
    <w:rsid w:val="00BB1A03"/>
    <w:rsid w:val="00BB1F85"/>
    <w:rsid w:val="00BB5DD7"/>
    <w:rsid w:val="00BB743C"/>
    <w:rsid w:val="00BC1927"/>
    <w:rsid w:val="00BC4831"/>
    <w:rsid w:val="00BC5D2A"/>
    <w:rsid w:val="00BC77C7"/>
    <w:rsid w:val="00BD3099"/>
    <w:rsid w:val="00BD3663"/>
    <w:rsid w:val="00BD3D18"/>
    <w:rsid w:val="00BD571B"/>
    <w:rsid w:val="00BE07E8"/>
    <w:rsid w:val="00BE1E28"/>
    <w:rsid w:val="00BE3DEA"/>
    <w:rsid w:val="00BE4D18"/>
    <w:rsid w:val="00BE6710"/>
    <w:rsid w:val="00BE6D9D"/>
    <w:rsid w:val="00BE792B"/>
    <w:rsid w:val="00BF3F78"/>
    <w:rsid w:val="00C01BA7"/>
    <w:rsid w:val="00C038B9"/>
    <w:rsid w:val="00C10715"/>
    <w:rsid w:val="00C147CA"/>
    <w:rsid w:val="00C2071B"/>
    <w:rsid w:val="00C20CEA"/>
    <w:rsid w:val="00C215AE"/>
    <w:rsid w:val="00C35A6F"/>
    <w:rsid w:val="00C3611C"/>
    <w:rsid w:val="00C46584"/>
    <w:rsid w:val="00C47651"/>
    <w:rsid w:val="00C476EF"/>
    <w:rsid w:val="00C47DE0"/>
    <w:rsid w:val="00C51FC5"/>
    <w:rsid w:val="00C557F7"/>
    <w:rsid w:val="00C570DF"/>
    <w:rsid w:val="00C57907"/>
    <w:rsid w:val="00C57B2B"/>
    <w:rsid w:val="00C6243B"/>
    <w:rsid w:val="00C665B4"/>
    <w:rsid w:val="00C6671C"/>
    <w:rsid w:val="00C67959"/>
    <w:rsid w:val="00C72BE1"/>
    <w:rsid w:val="00C764D3"/>
    <w:rsid w:val="00C774B9"/>
    <w:rsid w:val="00C77BF0"/>
    <w:rsid w:val="00C80CB8"/>
    <w:rsid w:val="00C8122F"/>
    <w:rsid w:val="00C81AB8"/>
    <w:rsid w:val="00C82A6D"/>
    <w:rsid w:val="00C82DB9"/>
    <w:rsid w:val="00C84B4C"/>
    <w:rsid w:val="00C86501"/>
    <w:rsid w:val="00C9053E"/>
    <w:rsid w:val="00C9370C"/>
    <w:rsid w:val="00C95A0A"/>
    <w:rsid w:val="00CA0FA0"/>
    <w:rsid w:val="00CA2DEB"/>
    <w:rsid w:val="00CA4950"/>
    <w:rsid w:val="00CA5ACB"/>
    <w:rsid w:val="00CA7D58"/>
    <w:rsid w:val="00CB5BD7"/>
    <w:rsid w:val="00CB6A3D"/>
    <w:rsid w:val="00CB78C7"/>
    <w:rsid w:val="00CC0388"/>
    <w:rsid w:val="00CC0EED"/>
    <w:rsid w:val="00CC12C8"/>
    <w:rsid w:val="00CC24DF"/>
    <w:rsid w:val="00CC2FD6"/>
    <w:rsid w:val="00CC301C"/>
    <w:rsid w:val="00CC4494"/>
    <w:rsid w:val="00CC56D5"/>
    <w:rsid w:val="00CC7BEC"/>
    <w:rsid w:val="00CD27C3"/>
    <w:rsid w:val="00CD2C12"/>
    <w:rsid w:val="00CD2C8B"/>
    <w:rsid w:val="00CD71E2"/>
    <w:rsid w:val="00CE0A39"/>
    <w:rsid w:val="00CE3922"/>
    <w:rsid w:val="00CE79D3"/>
    <w:rsid w:val="00CF0BCD"/>
    <w:rsid w:val="00CF3B9C"/>
    <w:rsid w:val="00CF649A"/>
    <w:rsid w:val="00CF6671"/>
    <w:rsid w:val="00CF6EE1"/>
    <w:rsid w:val="00D04BDB"/>
    <w:rsid w:val="00D05093"/>
    <w:rsid w:val="00D07733"/>
    <w:rsid w:val="00D1448A"/>
    <w:rsid w:val="00D166AE"/>
    <w:rsid w:val="00D21A38"/>
    <w:rsid w:val="00D27ED5"/>
    <w:rsid w:val="00D31751"/>
    <w:rsid w:val="00D31F5A"/>
    <w:rsid w:val="00D320AB"/>
    <w:rsid w:val="00D3354B"/>
    <w:rsid w:val="00D3364A"/>
    <w:rsid w:val="00D33713"/>
    <w:rsid w:val="00D33877"/>
    <w:rsid w:val="00D36E14"/>
    <w:rsid w:val="00D377D2"/>
    <w:rsid w:val="00D41884"/>
    <w:rsid w:val="00D44FE0"/>
    <w:rsid w:val="00D466B5"/>
    <w:rsid w:val="00D53274"/>
    <w:rsid w:val="00D53F40"/>
    <w:rsid w:val="00D544F6"/>
    <w:rsid w:val="00D567EF"/>
    <w:rsid w:val="00D579CA"/>
    <w:rsid w:val="00D605A1"/>
    <w:rsid w:val="00D6154E"/>
    <w:rsid w:val="00D61D2D"/>
    <w:rsid w:val="00D64D1C"/>
    <w:rsid w:val="00D659EB"/>
    <w:rsid w:val="00D65D25"/>
    <w:rsid w:val="00D673D3"/>
    <w:rsid w:val="00D75D7E"/>
    <w:rsid w:val="00D75EB4"/>
    <w:rsid w:val="00D768EA"/>
    <w:rsid w:val="00D93C3F"/>
    <w:rsid w:val="00D9586E"/>
    <w:rsid w:val="00D97700"/>
    <w:rsid w:val="00DA137D"/>
    <w:rsid w:val="00DA2551"/>
    <w:rsid w:val="00DA310D"/>
    <w:rsid w:val="00DA3A86"/>
    <w:rsid w:val="00DA5350"/>
    <w:rsid w:val="00DA5C89"/>
    <w:rsid w:val="00DB0998"/>
    <w:rsid w:val="00DB168D"/>
    <w:rsid w:val="00DC5AD9"/>
    <w:rsid w:val="00DC5C58"/>
    <w:rsid w:val="00DD1EBA"/>
    <w:rsid w:val="00DD2EF6"/>
    <w:rsid w:val="00DD3847"/>
    <w:rsid w:val="00DD4326"/>
    <w:rsid w:val="00DD5F23"/>
    <w:rsid w:val="00DE022E"/>
    <w:rsid w:val="00DE75C3"/>
    <w:rsid w:val="00DF1029"/>
    <w:rsid w:val="00DF1B9F"/>
    <w:rsid w:val="00DF2441"/>
    <w:rsid w:val="00DF31FB"/>
    <w:rsid w:val="00DF3675"/>
    <w:rsid w:val="00DF4528"/>
    <w:rsid w:val="00DF4598"/>
    <w:rsid w:val="00DF50B6"/>
    <w:rsid w:val="00DF707E"/>
    <w:rsid w:val="00DF7B1A"/>
    <w:rsid w:val="00E053E4"/>
    <w:rsid w:val="00E10ADD"/>
    <w:rsid w:val="00E118C7"/>
    <w:rsid w:val="00E129CF"/>
    <w:rsid w:val="00E138D9"/>
    <w:rsid w:val="00E151D0"/>
    <w:rsid w:val="00E15839"/>
    <w:rsid w:val="00E17C29"/>
    <w:rsid w:val="00E208BC"/>
    <w:rsid w:val="00E23778"/>
    <w:rsid w:val="00E24EE1"/>
    <w:rsid w:val="00E269A4"/>
    <w:rsid w:val="00E27E99"/>
    <w:rsid w:val="00E32257"/>
    <w:rsid w:val="00E32666"/>
    <w:rsid w:val="00E35DDC"/>
    <w:rsid w:val="00E3632B"/>
    <w:rsid w:val="00E3749C"/>
    <w:rsid w:val="00E56A36"/>
    <w:rsid w:val="00E5758C"/>
    <w:rsid w:val="00E575DA"/>
    <w:rsid w:val="00E610A3"/>
    <w:rsid w:val="00E62C16"/>
    <w:rsid w:val="00E63A1F"/>
    <w:rsid w:val="00E65518"/>
    <w:rsid w:val="00E66192"/>
    <w:rsid w:val="00E66C50"/>
    <w:rsid w:val="00E71D4F"/>
    <w:rsid w:val="00E72556"/>
    <w:rsid w:val="00E72D27"/>
    <w:rsid w:val="00E766A2"/>
    <w:rsid w:val="00E76FE8"/>
    <w:rsid w:val="00E77909"/>
    <w:rsid w:val="00E823C6"/>
    <w:rsid w:val="00E82967"/>
    <w:rsid w:val="00E85153"/>
    <w:rsid w:val="00E86830"/>
    <w:rsid w:val="00E90953"/>
    <w:rsid w:val="00E92E18"/>
    <w:rsid w:val="00E968BE"/>
    <w:rsid w:val="00E96E3F"/>
    <w:rsid w:val="00EA2CC6"/>
    <w:rsid w:val="00EA54E0"/>
    <w:rsid w:val="00EA5FAC"/>
    <w:rsid w:val="00EA6E34"/>
    <w:rsid w:val="00EB3D65"/>
    <w:rsid w:val="00EB45C5"/>
    <w:rsid w:val="00EC00CD"/>
    <w:rsid w:val="00EC67BF"/>
    <w:rsid w:val="00EC6EB2"/>
    <w:rsid w:val="00ED05DC"/>
    <w:rsid w:val="00ED0EB5"/>
    <w:rsid w:val="00ED152E"/>
    <w:rsid w:val="00ED3E4C"/>
    <w:rsid w:val="00ED3E98"/>
    <w:rsid w:val="00ED6117"/>
    <w:rsid w:val="00ED68C2"/>
    <w:rsid w:val="00EE1684"/>
    <w:rsid w:val="00EE2C94"/>
    <w:rsid w:val="00EE2E2B"/>
    <w:rsid w:val="00EE5657"/>
    <w:rsid w:val="00EE5A8E"/>
    <w:rsid w:val="00EE5CD3"/>
    <w:rsid w:val="00EE7080"/>
    <w:rsid w:val="00EE725A"/>
    <w:rsid w:val="00EE7B81"/>
    <w:rsid w:val="00EF38DB"/>
    <w:rsid w:val="00EF583F"/>
    <w:rsid w:val="00EF75AF"/>
    <w:rsid w:val="00F04ED4"/>
    <w:rsid w:val="00F077FA"/>
    <w:rsid w:val="00F11705"/>
    <w:rsid w:val="00F11E13"/>
    <w:rsid w:val="00F1324D"/>
    <w:rsid w:val="00F1773D"/>
    <w:rsid w:val="00F178BE"/>
    <w:rsid w:val="00F26002"/>
    <w:rsid w:val="00F27817"/>
    <w:rsid w:val="00F27F37"/>
    <w:rsid w:val="00F30921"/>
    <w:rsid w:val="00F3280C"/>
    <w:rsid w:val="00F368D5"/>
    <w:rsid w:val="00F41EDF"/>
    <w:rsid w:val="00F426F0"/>
    <w:rsid w:val="00F47BE9"/>
    <w:rsid w:val="00F50F8F"/>
    <w:rsid w:val="00F5151C"/>
    <w:rsid w:val="00F55411"/>
    <w:rsid w:val="00F603A8"/>
    <w:rsid w:val="00F61186"/>
    <w:rsid w:val="00F635CE"/>
    <w:rsid w:val="00F67A7C"/>
    <w:rsid w:val="00F72F9C"/>
    <w:rsid w:val="00F740FF"/>
    <w:rsid w:val="00F752E6"/>
    <w:rsid w:val="00F7563F"/>
    <w:rsid w:val="00F81BB3"/>
    <w:rsid w:val="00F8283D"/>
    <w:rsid w:val="00F8300E"/>
    <w:rsid w:val="00F87BC6"/>
    <w:rsid w:val="00F91503"/>
    <w:rsid w:val="00F9474D"/>
    <w:rsid w:val="00F94D4E"/>
    <w:rsid w:val="00FA00B5"/>
    <w:rsid w:val="00FA2485"/>
    <w:rsid w:val="00FA3639"/>
    <w:rsid w:val="00FA3AA4"/>
    <w:rsid w:val="00FA58C4"/>
    <w:rsid w:val="00FA6661"/>
    <w:rsid w:val="00FB22D6"/>
    <w:rsid w:val="00FB47B1"/>
    <w:rsid w:val="00FB79A6"/>
    <w:rsid w:val="00FC1F9B"/>
    <w:rsid w:val="00FC435F"/>
    <w:rsid w:val="00FC6E25"/>
    <w:rsid w:val="00FC7B32"/>
    <w:rsid w:val="00FD109C"/>
    <w:rsid w:val="00FD3DBD"/>
    <w:rsid w:val="00FD40F1"/>
    <w:rsid w:val="00FD75F5"/>
    <w:rsid w:val="00FE2F04"/>
    <w:rsid w:val="00FE6234"/>
    <w:rsid w:val="00FF2644"/>
    <w:rsid w:val="00FF4F67"/>
    <w:rsid w:val="00FF5889"/>
    <w:rsid w:val="00FF59FA"/>
    <w:rsid w:val="012DA53E"/>
    <w:rsid w:val="016417F6"/>
    <w:rsid w:val="020C5341"/>
    <w:rsid w:val="02136AC9"/>
    <w:rsid w:val="0521D28D"/>
    <w:rsid w:val="06A5C0F1"/>
    <w:rsid w:val="08C20CE3"/>
    <w:rsid w:val="08ECFDAD"/>
    <w:rsid w:val="09813A33"/>
    <w:rsid w:val="0AB76990"/>
    <w:rsid w:val="0BA81068"/>
    <w:rsid w:val="0C0FA3E7"/>
    <w:rsid w:val="0D44B971"/>
    <w:rsid w:val="0E63CADF"/>
    <w:rsid w:val="0E827ABF"/>
    <w:rsid w:val="10366DA4"/>
    <w:rsid w:val="111E2917"/>
    <w:rsid w:val="113FE8F8"/>
    <w:rsid w:val="133427B0"/>
    <w:rsid w:val="1338841A"/>
    <w:rsid w:val="14F23109"/>
    <w:rsid w:val="15C033C3"/>
    <w:rsid w:val="16568B4F"/>
    <w:rsid w:val="1722402C"/>
    <w:rsid w:val="178FBF8A"/>
    <w:rsid w:val="183F059C"/>
    <w:rsid w:val="19CB499B"/>
    <w:rsid w:val="1C346154"/>
    <w:rsid w:val="1F169DA9"/>
    <w:rsid w:val="1F2D3544"/>
    <w:rsid w:val="1FFA7D7D"/>
    <w:rsid w:val="206FCEE5"/>
    <w:rsid w:val="20BC68D7"/>
    <w:rsid w:val="2125B672"/>
    <w:rsid w:val="214D912D"/>
    <w:rsid w:val="226028DD"/>
    <w:rsid w:val="24AD6207"/>
    <w:rsid w:val="24B08A37"/>
    <w:rsid w:val="24E30531"/>
    <w:rsid w:val="25063797"/>
    <w:rsid w:val="25905B6C"/>
    <w:rsid w:val="25920424"/>
    <w:rsid w:val="25DA4C85"/>
    <w:rsid w:val="26F48330"/>
    <w:rsid w:val="26F61562"/>
    <w:rsid w:val="28421B03"/>
    <w:rsid w:val="290FCCB9"/>
    <w:rsid w:val="297F5703"/>
    <w:rsid w:val="29BB892C"/>
    <w:rsid w:val="2C44A5BD"/>
    <w:rsid w:val="2DB4634E"/>
    <w:rsid w:val="2FD4DE8C"/>
    <w:rsid w:val="302FF797"/>
    <w:rsid w:val="3112DBA3"/>
    <w:rsid w:val="31D078CB"/>
    <w:rsid w:val="32B2A5E3"/>
    <w:rsid w:val="33855BB0"/>
    <w:rsid w:val="344CF383"/>
    <w:rsid w:val="348B086F"/>
    <w:rsid w:val="348FFD17"/>
    <w:rsid w:val="34C2D6B6"/>
    <w:rsid w:val="3606535C"/>
    <w:rsid w:val="38955D49"/>
    <w:rsid w:val="38C86223"/>
    <w:rsid w:val="3A33D4C8"/>
    <w:rsid w:val="3BAE2391"/>
    <w:rsid w:val="3BCCD797"/>
    <w:rsid w:val="3C4EA45F"/>
    <w:rsid w:val="3C674865"/>
    <w:rsid w:val="3D743EAF"/>
    <w:rsid w:val="3F84F090"/>
    <w:rsid w:val="400DE7FE"/>
    <w:rsid w:val="404CDAC9"/>
    <w:rsid w:val="40ACCAF3"/>
    <w:rsid w:val="412D63DB"/>
    <w:rsid w:val="42085F83"/>
    <w:rsid w:val="4260EB51"/>
    <w:rsid w:val="43608643"/>
    <w:rsid w:val="43A447D9"/>
    <w:rsid w:val="43F2C814"/>
    <w:rsid w:val="45794E79"/>
    <w:rsid w:val="469005D5"/>
    <w:rsid w:val="46FFBC02"/>
    <w:rsid w:val="48CA8201"/>
    <w:rsid w:val="4C105D59"/>
    <w:rsid w:val="4E841158"/>
    <w:rsid w:val="4EC7FD5F"/>
    <w:rsid w:val="4EDB8E0D"/>
    <w:rsid w:val="4FF0BC3F"/>
    <w:rsid w:val="5063746A"/>
    <w:rsid w:val="51F41853"/>
    <w:rsid w:val="532941F3"/>
    <w:rsid w:val="535C4C05"/>
    <w:rsid w:val="5396E39E"/>
    <w:rsid w:val="5478248B"/>
    <w:rsid w:val="549FECD8"/>
    <w:rsid w:val="54E6D50E"/>
    <w:rsid w:val="5587B588"/>
    <w:rsid w:val="55A1885F"/>
    <w:rsid w:val="55AA32B0"/>
    <w:rsid w:val="5AAD3870"/>
    <w:rsid w:val="5AC4F5A4"/>
    <w:rsid w:val="5D58BD82"/>
    <w:rsid w:val="5ECAF3DF"/>
    <w:rsid w:val="5F1AF1DA"/>
    <w:rsid w:val="5FD18D97"/>
    <w:rsid w:val="604A7DEA"/>
    <w:rsid w:val="614FF47D"/>
    <w:rsid w:val="61574217"/>
    <w:rsid w:val="63DC85AD"/>
    <w:rsid w:val="65D1BABE"/>
    <w:rsid w:val="660793F4"/>
    <w:rsid w:val="6645EC9B"/>
    <w:rsid w:val="66884C53"/>
    <w:rsid w:val="66F0DE2B"/>
    <w:rsid w:val="66F4CAF9"/>
    <w:rsid w:val="66FD8045"/>
    <w:rsid w:val="670D4616"/>
    <w:rsid w:val="6872D143"/>
    <w:rsid w:val="6989A8AE"/>
    <w:rsid w:val="6A781E07"/>
    <w:rsid w:val="6B460D9C"/>
    <w:rsid w:val="6B8B49F2"/>
    <w:rsid w:val="6B8B6733"/>
    <w:rsid w:val="6BAB781B"/>
    <w:rsid w:val="6C88BC66"/>
    <w:rsid w:val="6CAC99A4"/>
    <w:rsid w:val="6D8E6901"/>
    <w:rsid w:val="6E371002"/>
    <w:rsid w:val="6F35488E"/>
    <w:rsid w:val="6FDFC771"/>
    <w:rsid w:val="70AC8844"/>
    <w:rsid w:val="70F3C830"/>
    <w:rsid w:val="72D08450"/>
    <w:rsid w:val="73F511B9"/>
    <w:rsid w:val="7563CBC2"/>
    <w:rsid w:val="762C692D"/>
    <w:rsid w:val="76CBF2EA"/>
    <w:rsid w:val="77B30E20"/>
    <w:rsid w:val="7A332159"/>
    <w:rsid w:val="7B291E18"/>
    <w:rsid w:val="7B424464"/>
    <w:rsid w:val="7B4D1DB7"/>
    <w:rsid w:val="7C7C6DF6"/>
    <w:rsid w:val="7D99C996"/>
    <w:rsid w:val="7DD1DA8D"/>
    <w:rsid w:val="7EB0CE39"/>
    <w:rsid w:val="7F76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8898B"/>
  <w15:docId w15:val="{C2C0E5BA-19FF-411A-B069-A15B7730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7DA"/>
  </w:style>
  <w:style w:type="paragraph" w:styleId="Titre1">
    <w:name w:val="heading 1"/>
    <w:basedOn w:val="Normal"/>
    <w:next w:val="Normal"/>
    <w:link w:val="Titre1Car"/>
    <w:uiPriority w:val="9"/>
    <w:qFormat/>
    <w:rsid w:val="002B5A68"/>
    <w:pPr>
      <w:pBdr>
        <w:top w:val="single" w:sz="24" w:space="0" w:color="498CF1" w:themeColor="background2" w:themeShade="BF"/>
        <w:left w:val="single" w:sz="24" w:space="0" w:color="498CF1" w:themeColor="background2" w:themeShade="BF"/>
        <w:bottom w:val="single" w:sz="24" w:space="0" w:color="498CF1" w:themeColor="background2" w:themeShade="BF"/>
        <w:right w:val="single" w:sz="24" w:space="0" w:color="498CF1" w:themeColor="background2" w:themeShade="BF"/>
      </w:pBdr>
      <w:shd w:val="clear" w:color="auto" w:fill="498CF1" w:themeFill="background2" w:themeFillShade="BF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7DA"/>
    <w:pPr>
      <w:pBdr>
        <w:top w:val="single" w:sz="24" w:space="0" w:color="DFEBF5" w:themeColor="accent1" w:themeTint="33"/>
        <w:left w:val="single" w:sz="24" w:space="0" w:color="DFEBF5" w:themeColor="accent1" w:themeTint="33"/>
        <w:bottom w:val="single" w:sz="24" w:space="0" w:color="DFEBF5" w:themeColor="accent1" w:themeTint="33"/>
        <w:right w:val="single" w:sz="24" w:space="0" w:color="DFEBF5" w:themeColor="accent1" w:themeTint="33"/>
      </w:pBdr>
      <w:shd w:val="clear" w:color="auto" w:fill="DFEBF5" w:themeFill="accent1" w:themeFillTint="33"/>
      <w:spacing w:before="240" w:after="24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D94"/>
    <w:pPr>
      <w:pBdr>
        <w:top w:val="single" w:sz="6" w:space="2" w:color="629DD1" w:themeColor="accent1"/>
      </w:pBdr>
      <w:spacing w:before="300" w:after="0"/>
      <w:outlineLvl w:val="2"/>
    </w:pPr>
    <w:rPr>
      <w:caps/>
      <w:color w:val="224E7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B1D94"/>
    <w:pPr>
      <w:pBdr>
        <w:top w:val="dotted" w:sz="6" w:space="2" w:color="629DD1" w:themeColor="accent1"/>
      </w:pBdr>
      <w:spacing w:before="200" w:after="0"/>
      <w:outlineLvl w:val="3"/>
    </w:pPr>
    <w:rPr>
      <w:caps/>
      <w:color w:val="3476B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D94"/>
    <w:pPr>
      <w:pBdr>
        <w:bottom w:val="single" w:sz="6" w:space="1" w:color="629DD1" w:themeColor="accent1"/>
      </w:pBdr>
      <w:spacing w:before="200" w:after="0"/>
      <w:outlineLvl w:val="4"/>
    </w:pPr>
    <w:rPr>
      <w:caps/>
      <w:color w:val="3476B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D94"/>
    <w:pPr>
      <w:pBdr>
        <w:bottom w:val="dotted" w:sz="6" w:space="1" w:color="629DD1" w:themeColor="accent1"/>
      </w:pBdr>
      <w:spacing w:before="200" w:after="0"/>
      <w:outlineLvl w:val="5"/>
    </w:pPr>
    <w:rPr>
      <w:caps/>
      <w:color w:val="3476B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D94"/>
    <w:pPr>
      <w:spacing w:before="200" w:after="0"/>
      <w:outlineLvl w:val="6"/>
    </w:pPr>
    <w:rPr>
      <w:caps/>
      <w:color w:val="3476B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D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D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1D94"/>
    <w:pPr>
      <w:spacing w:after="0"/>
    </w:pPr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1D94"/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B5A68"/>
    <w:rPr>
      <w:caps/>
      <w:color w:val="FFFFFF" w:themeColor="background1"/>
      <w:spacing w:val="15"/>
      <w:sz w:val="22"/>
      <w:szCs w:val="22"/>
      <w:shd w:val="clear" w:color="auto" w:fill="498CF1" w:themeFill="background2" w:themeFillShade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D94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0B1D94"/>
    <w:rPr>
      <w:caps/>
      <w:color w:val="595959" w:themeColor="text1" w:themeTint="A6"/>
      <w:spacing w:val="10"/>
      <w:sz w:val="21"/>
      <w:szCs w:val="21"/>
    </w:rPr>
  </w:style>
  <w:style w:type="character" w:styleId="Textedelespacerserv">
    <w:name w:val="Placeholder Text"/>
    <w:basedOn w:val="Policepardfaut"/>
    <w:uiPriority w:val="99"/>
    <w:semiHidden/>
    <w:rsid w:val="00263655"/>
    <w:rPr>
      <w:color w:val="808080"/>
    </w:rPr>
  </w:style>
  <w:style w:type="table" w:styleId="Grilledutableau">
    <w:name w:val="Table Grid"/>
    <w:basedOn w:val="TableauNormal"/>
    <w:uiPriority w:val="39"/>
    <w:rsid w:val="00BE0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B1D94"/>
    <w:pPr>
      <w:outlineLvl w:val="9"/>
    </w:pPr>
  </w:style>
  <w:style w:type="character" w:customStyle="1" w:styleId="Titre2Car">
    <w:name w:val="Titre 2 Car"/>
    <w:basedOn w:val="Policepardfaut"/>
    <w:link w:val="Titre2"/>
    <w:uiPriority w:val="9"/>
    <w:rsid w:val="003657DA"/>
    <w:rPr>
      <w:caps/>
      <w:spacing w:val="15"/>
      <w:shd w:val="clear" w:color="auto" w:fill="DFEBF5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0B1D94"/>
    <w:rPr>
      <w:caps/>
      <w:color w:val="224E7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0B1D94"/>
    <w:rPr>
      <w:caps/>
      <w:color w:val="3476B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B1D94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B1D94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B1D94"/>
    <w:rPr>
      <w:b/>
      <w:bCs/>
      <w:color w:val="3476B1" w:themeColor="accent1" w:themeShade="BF"/>
      <w:sz w:val="16"/>
      <w:szCs w:val="16"/>
    </w:rPr>
  </w:style>
  <w:style w:type="character" w:styleId="lev">
    <w:name w:val="Strong"/>
    <w:uiPriority w:val="22"/>
    <w:qFormat/>
    <w:rsid w:val="000B1D94"/>
    <w:rPr>
      <w:b/>
      <w:bCs/>
    </w:rPr>
  </w:style>
  <w:style w:type="character" w:styleId="Accentuation">
    <w:name w:val="Emphasis"/>
    <w:uiPriority w:val="20"/>
    <w:qFormat/>
    <w:rsid w:val="000B1D94"/>
    <w:rPr>
      <w:caps/>
      <w:color w:val="224E76" w:themeColor="accent1" w:themeShade="7F"/>
      <w:spacing w:val="5"/>
    </w:rPr>
  </w:style>
  <w:style w:type="paragraph" w:styleId="Sansinterligne">
    <w:name w:val="No Spacing"/>
    <w:link w:val="SansinterligneCar"/>
    <w:uiPriority w:val="1"/>
    <w:qFormat/>
    <w:rsid w:val="000B1D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B1D94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0B1D94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D94"/>
    <w:pPr>
      <w:spacing w:before="240" w:after="240" w:line="240" w:lineRule="auto"/>
      <w:ind w:left="1080" w:right="1080"/>
      <w:jc w:val="center"/>
    </w:pPr>
    <w:rPr>
      <w:color w:val="629DD1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D94"/>
    <w:rPr>
      <w:color w:val="629DD1" w:themeColor="accent1"/>
      <w:sz w:val="24"/>
      <w:szCs w:val="24"/>
    </w:rPr>
  </w:style>
  <w:style w:type="character" w:styleId="Accentuationlgre">
    <w:name w:val="Subtle Emphasis"/>
    <w:uiPriority w:val="19"/>
    <w:qFormat/>
    <w:rsid w:val="000B1D94"/>
    <w:rPr>
      <w:i/>
      <w:iCs/>
      <w:color w:val="224E76" w:themeColor="accent1" w:themeShade="7F"/>
    </w:rPr>
  </w:style>
  <w:style w:type="character" w:styleId="Accentuationintense">
    <w:name w:val="Intense Emphasis"/>
    <w:uiPriority w:val="21"/>
    <w:qFormat/>
    <w:rsid w:val="000B1D94"/>
    <w:rPr>
      <w:b/>
      <w:bCs/>
      <w:caps/>
      <w:color w:val="224E76" w:themeColor="accent1" w:themeShade="7F"/>
      <w:spacing w:val="10"/>
    </w:rPr>
  </w:style>
  <w:style w:type="character" w:styleId="Rfrencelgre">
    <w:name w:val="Subtle Reference"/>
    <w:uiPriority w:val="31"/>
    <w:qFormat/>
    <w:rsid w:val="000B1D94"/>
    <w:rPr>
      <w:b/>
      <w:bCs/>
      <w:color w:val="629DD1" w:themeColor="accent1"/>
    </w:rPr>
  </w:style>
  <w:style w:type="character" w:styleId="Rfrenceintense">
    <w:name w:val="Intense Reference"/>
    <w:uiPriority w:val="32"/>
    <w:qFormat/>
    <w:rsid w:val="000B1D94"/>
    <w:rPr>
      <w:b/>
      <w:bCs/>
      <w:i/>
      <w:iCs/>
      <w:caps/>
      <w:color w:val="629DD1" w:themeColor="accent1"/>
    </w:rPr>
  </w:style>
  <w:style w:type="character" w:styleId="Titredulivre">
    <w:name w:val="Book Title"/>
    <w:uiPriority w:val="33"/>
    <w:qFormat/>
    <w:rsid w:val="000B1D94"/>
    <w:rPr>
      <w:b/>
      <w:bCs/>
      <w:i/>
      <w:iCs/>
      <w:spacing w:val="0"/>
    </w:rPr>
  </w:style>
  <w:style w:type="paragraph" w:styleId="TM1">
    <w:name w:val="toc 1"/>
    <w:basedOn w:val="Normal"/>
    <w:next w:val="Normal"/>
    <w:autoRedefine/>
    <w:uiPriority w:val="39"/>
    <w:unhideWhenUsed/>
    <w:rsid w:val="00A37D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37D20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A37D20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A37D20"/>
    <w:rPr>
      <w:color w:val="9454C3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7D20"/>
  </w:style>
  <w:style w:type="paragraph" w:styleId="Pieddepage">
    <w:name w:val="footer"/>
    <w:basedOn w:val="Normal"/>
    <w:link w:val="Pieddepag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7D20"/>
  </w:style>
  <w:style w:type="character" w:customStyle="1" w:styleId="SansinterligneCar">
    <w:name w:val="Sans interligne Car"/>
    <w:basedOn w:val="Policepardfaut"/>
    <w:link w:val="Sansinterligne"/>
    <w:uiPriority w:val="1"/>
    <w:rsid w:val="00D41884"/>
  </w:style>
  <w:style w:type="paragraph" w:styleId="Textedebulles">
    <w:name w:val="Balloon Text"/>
    <w:basedOn w:val="Normal"/>
    <w:link w:val="TextedebullesCar"/>
    <w:uiPriority w:val="99"/>
    <w:semiHidden/>
    <w:unhideWhenUsed/>
    <w:rsid w:val="00D418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88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41884"/>
    <w:pPr>
      <w:ind w:left="720"/>
      <w:contextualSpacing/>
    </w:pPr>
  </w:style>
  <w:style w:type="paragraph" w:customStyle="1" w:styleId="F5D665FCE9284B4FB2622A1808488B87">
    <w:name w:val="F5D665FCE9284B4FB2622A1808488B87"/>
    <w:rsid w:val="00DF3675"/>
    <w:pPr>
      <w:spacing w:after="200"/>
    </w:pPr>
    <w:rPr>
      <w:lang w:eastAsia="fr-FR"/>
    </w:rPr>
  </w:style>
  <w:style w:type="table" w:styleId="Grillemoyenne1-Accent1">
    <w:name w:val="Medium Grid 1 Accent 1"/>
    <w:basedOn w:val="TableauNormal"/>
    <w:uiPriority w:val="67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Tramemoyenne1-Accent1">
    <w:name w:val="Medium Shading 1 Accent 1"/>
    <w:basedOn w:val="TableauNormal"/>
    <w:uiPriority w:val="63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1-Accent5">
    <w:name w:val="Medium Grid 1 Accent 5"/>
    <w:basedOn w:val="TableauNormal"/>
    <w:uiPriority w:val="67"/>
    <w:rsid w:val="00DD5F23"/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Tramemoyenne1-Accent4">
    <w:name w:val="Medium Shading 1 Accent 4"/>
    <w:basedOn w:val="TableauNormal"/>
    <w:uiPriority w:val="63"/>
    <w:rsid w:val="00DD5F23"/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claire-Accent1">
    <w:name w:val="Light List Accent 1"/>
    <w:basedOn w:val="TableauNormal"/>
    <w:uiPriority w:val="61"/>
    <w:rsid w:val="001824D8"/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Grillemoyenne1-Accent3">
    <w:name w:val="Medium Grid 1 Accent 3"/>
    <w:basedOn w:val="TableauNormal"/>
    <w:uiPriority w:val="67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Tramemoyenne1-Accent3">
    <w:name w:val="Medium Shading 1 Accent 3"/>
    <w:basedOn w:val="TableauNormal"/>
    <w:uiPriority w:val="63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52E4C"/>
    <w:pPr>
      <w:spacing w:after="0" w:line="240" w:lineRule="auto"/>
    </w:pPr>
    <w:tblPr>
      <w:tblStyleRowBandSize w:val="1"/>
      <w:tblStyleColBandSize w:val="1"/>
      <w:tblBorders>
        <w:top w:val="single" w:sz="4" w:space="0" w:color="A0C3E3" w:themeColor="accent1" w:themeTint="99"/>
        <w:left w:val="single" w:sz="4" w:space="0" w:color="A0C3E3" w:themeColor="accent1" w:themeTint="99"/>
        <w:bottom w:val="single" w:sz="4" w:space="0" w:color="A0C3E3" w:themeColor="accent1" w:themeTint="99"/>
        <w:right w:val="single" w:sz="4" w:space="0" w:color="A0C3E3" w:themeColor="accent1" w:themeTint="99"/>
        <w:insideH w:val="single" w:sz="4" w:space="0" w:color="A0C3E3" w:themeColor="accent1" w:themeTint="99"/>
        <w:insideV w:val="single" w:sz="4" w:space="0" w:color="A0C3E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1"/>
          <w:left w:val="single" w:sz="4" w:space="0" w:color="629DD1" w:themeColor="accent1"/>
          <w:bottom w:val="single" w:sz="4" w:space="0" w:color="629DD1" w:themeColor="accent1"/>
          <w:right w:val="single" w:sz="4" w:space="0" w:color="629DD1" w:themeColor="accent1"/>
          <w:insideH w:val="nil"/>
          <w:insideV w:val="nil"/>
        </w:tcBorders>
        <w:shd w:val="clear" w:color="auto" w:fill="629DD1" w:themeFill="accent1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5493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36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5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5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8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53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8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7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8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5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4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2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5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39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0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88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12868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2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72131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359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3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4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1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8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95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8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26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342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3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71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68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40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1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7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33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4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24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5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8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6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9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05247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60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42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071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81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2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8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48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8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67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80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13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40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83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78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67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53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13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1272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532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13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0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4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4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36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81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1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3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3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1376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706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476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59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5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2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2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47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82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0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4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57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18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4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48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0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42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7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7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77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0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7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6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1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8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29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9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2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5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5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3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0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1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29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9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60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1008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4542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9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43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7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5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16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67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9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3071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77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637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212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6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6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83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55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0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86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4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4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0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981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580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7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7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0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4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00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14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06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9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489271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6883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7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77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3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6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15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9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30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3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5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5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1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80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64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27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6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1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8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4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3489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36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930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09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15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7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4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2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7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00144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01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9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91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20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7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2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12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1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5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19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8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9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1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0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3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17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85114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12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5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3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9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3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85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53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1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1529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3329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95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4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5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9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1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1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03246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49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9026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497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5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4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52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75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0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0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6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4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70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9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63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4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12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37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4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60260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209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3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1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8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58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2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3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3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8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4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13805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883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2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1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voldere\Documents\EVAL%20-%20Numeration-Boole%20v%201.0.3%20-%20M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37B991A94D4D589DFAFA1CDBFC16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35993F-0F7F-4EAD-AC8D-991ACDBFFD31}"/>
      </w:docPartPr>
      <w:docPartBody>
        <w:p w:rsidR="00A63C00" w:rsidRDefault="00571D37">
          <w:pPr>
            <w:pStyle w:val="FA37B991A94D4D589DFAFA1CDBFC16A0"/>
          </w:pPr>
          <w:r w:rsidRPr="005B66BE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FC"/>
    <w:rsid w:val="00041791"/>
    <w:rsid w:val="000926EA"/>
    <w:rsid w:val="00155B3E"/>
    <w:rsid w:val="001C257E"/>
    <w:rsid w:val="002D0909"/>
    <w:rsid w:val="003245EA"/>
    <w:rsid w:val="003F3CEF"/>
    <w:rsid w:val="0049115C"/>
    <w:rsid w:val="004F09F3"/>
    <w:rsid w:val="004F0DF2"/>
    <w:rsid w:val="005154BC"/>
    <w:rsid w:val="005270FC"/>
    <w:rsid w:val="00544D73"/>
    <w:rsid w:val="00571D37"/>
    <w:rsid w:val="00636E19"/>
    <w:rsid w:val="006D20CC"/>
    <w:rsid w:val="00715104"/>
    <w:rsid w:val="009B6329"/>
    <w:rsid w:val="009C52B2"/>
    <w:rsid w:val="00A63C00"/>
    <w:rsid w:val="00B52D54"/>
    <w:rsid w:val="00D16412"/>
    <w:rsid w:val="00D764AF"/>
    <w:rsid w:val="00DD05AC"/>
    <w:rsid w:val="00E53538"/>
    <w:rsid w:val="00E93F92"/>
    <w:rsid w:val="00E968BE"/>
    <w:rsid w:val="00F1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15104"/>
    <w:rPr>
      <w:color w:val="808080"/>
    </w:rPr>
  </w:style>
  <w:style w:type="paragraph" w:customStyle="1" w:styleId="FA37B991A94D4D589DFAFA1CDBFC16A0">
    <w:name w:val="FA37B991A94D4D589DFAFA1CDBFC1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Élémentair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2020-01-20T00:00:00</PublishDate>
  <Abstract>Évaluation formative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AEDAEABCA04D8994E30B70179FB4" ma:contentTypeVersion="6" ma:contentTypeDescription="Crée un document." ma:contentTypeScope="" ma:versionID="52516de09056d7779c942d9311ba021c">
  <xsd:schema xmlns:xsd="http://www.w3.org/2001/XMLSchema" xmlns:xs="http://www.w3.org/2001/XMLSchema" xmlns:p="http://schemas.microsoft.com/office/2006/metadata/properties" xmlns:ns3="427ac959-825a-4ea6-8357-533f24e993f9" targetNamespace="http://schemas.microsoft.com/office/2006/metadata/properties" ma:root="true" ma:fieldsID="a377250a606334cd87218329c59227d7" ns3:_="">
    <xsd:import namespace="427ac959-825a-4ea6-8357-533f24e993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ac959-825a-4ea6-8357-533f24e993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7ac959-825a-4ea6-8357-533f24e993f9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E5B5C-8369-4846-B68D-8B69B86E49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BBA3FE-7FBE-4BB2-9DD0-4B521791FB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BAD7CF-2FF7-490E-AF35-F0A26D292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ac959-825a-4ea6-8357-533f24e993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438F667-2658-4F17-94A6-9EBBB03EDD70}">
  <ds:schemaRefs>
    <ds:schemaRef ds:uri="http://schemas.microsoft.com/office/2006/metadata/properties"/>
    <ds:schemaRef ds:uri="http://schemas.microsoft.com/office/infopath/2007/PartnerControls"/>
    <ds:schemaRef ds:uri="427ac959-825a-4ea6-8357-533f24e993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EVAL - Numeration-Boole v 1.0.3 - MD</Template>
  <TotalTime>9</TotalTime>
  <Pages>7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Algorithmie</vt:lpstr>
    </vt:vector>
  </TitlesOfParts>
  <Manager>MDevoldere@arfp.asso.fr</Manager>
  <Company>DEVOLDERE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Algorithmie</dc:title>
  <dc:subject>ABC Développement Web &amp; Mobile &amp; CDA</dc:subject>
  <dc:creator>DEVOLDERE Mickael</dc:creator>
  <cp:keywords/>
  <cp:lastModifiedBy>KONDA Eudes</cp:lastModifiedBy>
  <cp:revision>2</cp:revision>
  <cp:lastPrinted>2025-12-11T12:20:00Z</cp:lastPrinted>
  <dcterms:created xsi:type="dcterms:W3CDTF">2025-12-12T08:44:00Z</dcterms:created>
  <dcterms:modified xsi:type="dcterms:W3CDTF">2025-12-12T08:44:00Z</dcterms:modified>
  <cp:category>Logique et Algorithmes</cp:category>
  <cp:contentStatus>ÉVALUATION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0x0101003B2EAEDAEABCA04D8994E30B70179FB4</vt:lpwstr>
  </property>
</Properties>
</file>